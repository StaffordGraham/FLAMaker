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FA9F8" w14:textId="77777777" w:rsidR="0A5BED5E" w:rsidRDefault="0A5BED5E" w:rsidP="241AF984">
      <w:pPr>
        <w:rPr>
          <w:sz w:val="20"/>
          <w:szCs w:val="20"/>
        </w:rPr>
      </w:pPr>
    </w:p>
    <w:p w14:paraId="7C48366E" w14:textId="5AD8192C" w:rsidR="00063E98" w:rsidRPr="001158BA" w:rsidRDefault="00063E98" w:rsidP="00063E98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                                              Statement on behalf of </w:t>
      </w:r>
      <w:r w:rsidR="00F934F5">
        <w:rPr>
          <w:rFonts w:ascii="Arial" w:hAnsi="Arial" w:cs="Arial"/>
          <w:sz w:val="20"/>
          <w:szCs w:val="20"/>
        </w:rPr>
        <w:t>Applicant</w:t>
      </w:r>
    </w:p>
    <w:p w14:paraId="795D01A9" w14:textId="77777777" w:rsidR="00063E98" w:rsidRPr="001158BA" w:rsidRDefault="00063E98" w:rsidP="00063E98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>Statement of: Steve Adams</w:t>
      </w:r>
    </w:p>
    <w:p w14:paraId="00159939" w14:textId="3B63EB67" w:rsidR="0052346A" w:rsidRDefault="00063E98" w:rsidP="00063E98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 xml:space="preserve">Statement No: </w:t>
      </w:r>
      <w:r w:rsidR="00F934F5">
        <w:rPr>
          <w:rFonts w:ascii="Arial" w:hAnsi="Arial" w:cs="Arial"/>
          <w:sz w:val="20"/>
          <w:szCs w:val="20"/>
        </w:rPr>
        <w:t>1</w:t>
      </w:r>
    </w:p>
    <w:p w14:paraId="57A3D7AD" w14:textId="0E46A649" w:rsidR="00063E98" w:rsidRPr="001158BA" w:rsidRDefault="36FA51E3" w:rsidP="00063E98">
      <w:pPr>
        <w:rPr>
          <w:rFonts w:ascii="Arial" w:hAnsi="Arial" w:cs="Arial"/>
          <w:sz w:val="20"/>
          <w:szCs w:val="20"/>
        </w:rPr>
      </w:pPr>
      <w:r w:rsidRPr="36FA51E3">
        <w:rPr>
          <w:rFonts w:ascii="Arial" w:hAnsi="Arial" w:cs="Arial"/>
          <w:sz w:val="20"/>
          <w:szCs w:val="20"/>
        </w:rPr>
        <w:t xml:space="preserve">                                                                              Exhibit No:SA</w:t>
      </w:r>
      <w:r w:rsidR="00F934F5">
        <w:rPr>
          <w:rFonts w:ascii="Arial" w:hAnsi="Arial" w:cs="Arial"/>
          <w:sz w:val="20"/>
          <w:szCs w:val="20"/>
        </w:rPr>
        <w:t>1</w:t>
      </w:r>
      <w:r w:rsidR="006458A9">
        <w:rPr>
          <w:rFonts w:ascii="Arial" w:hAnsi="Arial" w:cs="Arial"/>
          <w:sz w:val="20"/>
          <w:szCs w:val="20"/>
        </w:rPr>
        <w:t>, SA2</w:t>
      </w:r>
    </w:p>
    <w:p w14:paraId="4395FBFD" w14:textId="77777777" w:rsidR="00063E98" w:rsidRPr="001158BA" w:rsidRDefault="00063E98" w:rsidP="00063E98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>Dated: As Dated</w:t>
      </w:r>
    </w:p>
    <w:p w14:paraId="6BF0EEDA" w14:textId="77777777" w:rsidR="765B17B4" w:rsidRDefault="765B17B4" w:rsidP="765B17B4">
      <w:pPr>
        <w:rPr>
          <w:rFonts w:ascii="Arial" w:hAnsi="Arial" w:cs="Arial"/>
          <w:sz w:val="20"/>
          <w:szCs w:val="20"/>
        </w:rPr>
      </w:pPr>
    </w:p>
    <w:p w14:paraId="1847AECF" w14:textId="77777777" w:rsidR="0A5BED5E" w:rsidRDefault="0A5BED5E" w:rsidP="241AF984">
      <w:pPr>
        <w:rPr>
          <w:rFonts w:ascii="Arial" w:eastAsia="Arial" w:hAnsi="Arial" w:cs="Arial"/>
          <w:sz w:val="20"/>
          <w:szCs w:val="20"/>
        </w:rPr>
      </w:pPr>
    </w:p>
    <w:p w14:paraId="1109FE43" w14:textId="45AC33BB" w:rsidR="0A5BED5E" w:rsidRDefault="009F74FA" w:rsidP="009F74FA">
      <w:pPr>
        <w:pStyle w:val="Heading1"/>
        <w:rPr>
          <w:rFonts w:eastAsia="Arial"/>
          <w:szCs w:val="20"/>
        </w:rPr>
      </w:pPr>
      <w:r>
        <w:rPr>
          <w:rFonts w:eastAsia="Arial"/>
          <w:szCs w:val="20"/>
        </w:rPr>
        <w:t xml:space="preserve">    </w:t>
      </w:r>
      <w:r w:rsidR="241AF984" w:rsidRPr="241AF984">
        <w:rPr>
          <w:rFonts w:eastAsia="Arial"/>
          <w:szCs w:val="20"/>
        </w:rPr>
        <w:t xml:space="preserve">IN THE </w:t>
      </w:r>
      <w:r w:rsidR="00A874CC">
        <w:rPr>
          <w:rFonts w:eastAsia="Arial"/>
          <w:szCs w:val="20"/>
        </w:rPr>
        <w:t>FAMILY</w:t>
      </w:r>
      <w:r w:rsidR="002057B6">
        <w:rPr>
          <w:rFonts w:eastAsia="Arial"/>
          <w:szCs w:val="20"/>
        </w:rPr>
        <w:t xml:space="preserve"> COURT </w:t>
      </w:r>
      <w:r w:rsidR="241AF984" w:rsidRPr="241AF984">
        <w:rPr>
          <w:rFonts w:eastAsia="Arial"/>
          <w:szCs w:val="20"/>
        </w:rPr>
        <w:t xml:space="preserve">AT </w:t>
      </w:r>
      <w:r>
        <w:rPr>
          <w:rFonts w:eastAsia="Arial"/>
          <w:szCs w:val="20"/>
        </w:rPr>
        <w:t>HASTINGS</w:t>
      </w:r>
    </w:p>
    <w:p w14:paraId="476C199F" w14:textId="77777777" w:rsidR="0A5BED5E" w:rsidRDefault="0A5BED5E" w:rsidP="00A874CC">
      <w:pPr>
        <w:jc w:val="right"/>
        <w:rPr>
          <w:rFonts w:ascii="Arial" w:eastAsia="Arial" w:hAnsi="Arial" w:cs="Arial"/>
          <w:sz w:val="20"/>
          <w:szCs w:val="20"/>
        </w:rPr>
      </w:pPr>
    </w:p>
    <w:p w14:paraId="29D6B4FD" w14:textId="77777777" w:rsidR="00A874CC" w:rsidRDefault="00A874CC" w:rsidP="00A874CC">
      <w:pPr>
        <w:ind w:left="3600"/>
        <w:jc w:val="right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  </w:t>
      </w:r>
    </w:p>
    <w:p w14:paraId="63838A75" w14:textId="41F89E21" w:rsidR="00F934F5" w:rsidRDefault="00CD1D7F" w:rsidP="009F74FA">
      <w:pPr>
        <w:ind w:left="3600"/>
        <w:jc w:val="right"/>
        <w:rPr>
          <w:rFonts w:ascii="Calibri" w:hAnsi="Calibri" w:cs="Calibri"/>
          <w:caps/>
          <w:color w:val="FFFFFF"/>
          <w:sz w:val="22"/>
          <w:szCs w:val="22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  </w:t>
      </w:r>
      <w:r w:rsidR="1AD56502" w:rsidRPr="1AD56502">
        <w:rPr>
          <w:rFonts w:ascii="Arial" w:eastAsia="Arial" w:hAnsi="Arial" w:cs="Arial"/>
          <w:b/>
          <w:bCs/>
          <w:sz w:val="20"/>
          <w:szCs w:val="20"/>
        </w:rPr>
        <w:t>CLAIM NO:</w:t>
      </w:r>
      <w:r w:rsidR="00F934F5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S</w:t>
      </w:r>
      <w:r w:rsidR="009F74FA">
        <w:rPr>
          <w:rFonts w:ascii="Arial" w:eastAsia="Arial" w:hAnsi="Arial" w:cs="Arial"/>
          <w:b/>
          <w:bCs/>
          <w:sz w:val="20"/>
          <w:szCs w:val="20"/>
        </w:rPr>
        <w:t>D25F00026</w:t>
      </w:r>
      <w:r w:rsidR="00F934F5">
        <w:rPr>
          <w:rFonts w:ascii="Calibri" w:hAnsi="Calibri" w:cs="Calibri"/>
          <w:caps/>
          <w:color w:val="FFFFFF"/>
          <w:sz w:val="22"/>
          <w:szCs w:val="22"/>
        </w:rPr>
        <w:t>HS23F0085HS23F008</w:t>
      </w:r>
    </w:p>
    <w:p w14:paraId="4477E723" w14:textId="7C2CB6B4" w:rsidR="00063E98" w:rsidRPr="009F74FA" w:rsidRDefault="00F934F5" w:rsidP="009F74FA">
      <w:pPr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Calibri" w:hAnsi="Calibri" w:cs="Calibri"/>
          <w:caps/>
          <w:color w:val="FFFFFF"/>
          <w:sz w:val="22"/>
          <w:szCs w:val="22"/>
        </w:rPr>
        <w:t>53</w:t>
      </w:r>
      <w:r w:rsidRPr="00F934F5">
        <w:rPr>
          <w:b/>
          <w:bCs/>
        </w:rPr>
        <w:t xml:space="preserve">                                       </w:t>
      </w:r>
      <w:r w:rsidR="00C02C7A" w:rsidRPr="00F934F5">
        <w:rPr>
          <w:b/>
          <w:bCs/>
        </w:rPr>
        <w:t xml:space="preserve"> </w:t>
      </w:r>
      <w:r w:rsidRPr="00F934F5">
        <w:rPr>
          <w:b/>
          <w:bCs/>
        </w:rPr>
        <w:t xml:space="preserve">         </w:t>
      </w:r>
      <w:r w:rsidRPr="00F934F5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6EB0E7E" w14:textId="33F0D417" w:rsidR="00063E98" w:rsidRPr="00F934F5" w:rsidRDefault="00F934F5" w:rsidP="3DA982FE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 </w:t>
      </w:r>
      <w:r w:rsidR="009F74FA">
        <w:rPr>
          <w:rFonts w:ascii="Arial" w:hAnsi="Arial" w:cs="Arial"/>
          <w:b/>
          <w:bCs/>
          <w:sz w:val="20"/>
          <w:szCs w:val="20"/>
        </w:rPr>
        <w:t>GEORGIA CHAPMAN</w:t>
      </w:r>
      <w:r w:rsidR="0A5BED5E" w:rsidRPr="00F934F5">
        <w:rPr>
          <w:rFonts w:ascii="Arial" w:hAnsi="Arial" w:cs="Arial"/>
          <w:sz w:val="20"/>
          <w:szCs w:val="20"/>
        </w:rPr>
        <w:tab/>
      </w:r>
      <w:r w:rsidR="0A5BED5E" w:rsidRPr="00F934F5">
        <w:rPr>
          <w:rFonts w:ascii="Arial" w:hAnsi="Arial" w:cs="Arial"/>
          <w:sz w:val="20"/>
          <w:szCs w:val="20"/>
        </w:rPr>
        <w:tab/>
      </w:r>
      <w:r w:rsidR="0A5BED5E"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b/>
          <w:bCs/>
          <w:sz w:val="20"/>
          <w:szCs w:val="20"/>
        </w:rPr>
        <w:t xml:space="preserve">           </w:t>
      </w:r>
      <w:r>
        <w:rPr>
          <w:rFonts w:ascii="Arial" w:hAnsi="Arial" w:cs="Arial"/>
          <w:b/>
          <w:bCs/>
          <w:sz w:val="20"/>
          <w:szCs w:val="20"/>
        </w:rPr>
        <w:t xml:space="preserve">              </w:t>
      </w:r>
      <w:r w:rsidRPr="00F934F5">
        <w:rPr>
          <w:rFonts w:ascii="Arial" w:hAnsi="Arial" w:cs="Arial"/>
          <w:b/>
          <w:bCs/>
          <w:sz w:val="20"/>
          <w:szCs w:val="20"/>
        </w:rPr>
        <w:t xml:space="preserve">     </w:t>
      </w:r>
      <w:r w:rsidR="002057B6">
        <w:rPr>
          <w:rFonts w:ascii="Arial" w:hAnsi="Arial" w:cs="Arial"/>
          <w:b/>
          <w:bCs/>
          <w:sz w:val="20"/>
          <w:szCs w:val="20"/>
        </w:rPr>
        <w:tab/>
      </w:r>
      <w:r w:rsidRPr="00F934F5">
        <w:rPr>
          <w:rFonts w:ascii="Arial" w:hAnsi="Arial" w:cs="Arial"/>
          <w:b/>
          <w:bCs/>
          <w:sz w:val="20"/>
          <w:szCs w:val="20"/>
        </w:rPr>
        <w:t>APPLICANT</w:t>
      </w:r>
      <w:r w:rsidR="0A5BED5E" w:rsidRPr="00F934F5">
        <w:rPr>
          <w:rFonts w:ascii="Arial" w:hAnsi="Arial" w:cs="Arial"/>
          <w:b/>
          <w:bCs/>
          <w:sz w:val="20"/>
          <w:szCs w:val="20"/>
        </w:rPr>
        <w:tab/>
      </w:r>
      <w:r w:rsidR="0A5BED5E" w:rsidRPr="00F934F5">
        <w:rPr>
          <w:rFonts w:ascii="Arial" w:hAnsi="Arial" w:cs="Arial"/>
          <w:sz w:val="20"/>
          <w:szCs w:val="20"/>
        </w:rPr>
        <w:tab/>
      </w:r>
      <w:r w:rsidR="0A5BED5E" w:rsidRPr="00F934F5">
        <w:rPr>
          <w:rFonts w:ascii="Arial" w:hAnsi="Arial" w:cs="Arial"/>
          <w:sz w:val="20"/>
          <w:szCs w:val="20"/>
        </w:rPr>
        <w:tab/>
      </w:r>
      <w:r w:rsidR="0A5BED5E" w:rsidRPr="00F934F5">
        <w:rPr>
          <w:rFonts w:ascii="Arial" w:hAnsi="Arial" w:cs="Arial"/>
          <w:sz w:val="20"/>
          <w:szCs w:val="20"/>
        </w:rPr>
        <w:tab/>
      </w:r>
    </w:p>
    <w:p w14:paraId="4297DD60" w14:textId="77777777" w:rsidR="00063E98" w:rsidRDefault="10AA8538" w:rsidP="3DA982FE">
      <w:pPr>
        <w:ind w:left="2160" w:firstLine="720"/>
        <w:rPr>
          <w:rFonts w:ascii="Arial" w:hAnsi="Arial" w:cs="Arial"/>
          <w:b/>
          <w:bCs/>
          <w:sz w:val="20"/>
          <w:szCs w:val="20"/>
        </w:rPr>
      </w:pPr>
      <w:r w:rsidRPr="10AA8538">
        <w:rPr>
          <w:rFonts w:ascii="Arial" w:hAnsi="Arial" w:cs="Arial"/>
          <w:b/>
          <w:bCs/>
          <w:sz w:val="20"/>
          <w:szCs w:val="20"/>
        </w:rPr>
        <w:t xml:space="preserve">  </w:t>
      </w:r>
      <w:r w:rsidR="765B17B4">
        <w:tab/>
      </w:r>
      <w:r w:rsidRPr="10AA8538">
        <w:rPr>
          <w:rFonts w:ascii="Arial" w:hAnsi="Arial" w:cs="Arial"/>
          <w:b/>
          <w:bCs/>
          <w:sz w:val="20"/>
          <w:szCs w:val="20"/>
        </w:rPr>
        <w:t xml:space="preserve">    </w:t>
      </w:r>
    </w:p>
    <w:p w14:paraId="57149167" w14:textId="77777777" w:rsidR="00063E98" w:rsidRDefault="0A5BED5E" w:rsidP="3DA982FE">
      <w:pPr>
        <w:ind w:left="3600" w:firstLine="720"/>
        <w:rPr>
          <w:rFonts w:ascii="Arial" w:hAnsi="Arial" w:cs="Arial"/>
          <w:b/>
          <w:bCs/>
          <w:sz w:val="20"/>
          <w:szCs w:val="20"/>
        </w:rPr>
      </w:pPr>
      <w:r w:rsidRPr="0A5BED5E">
        <w:rPr>
          <w:rFonts w:ascii="Arial" w:hAnsi="Arial" w:cs="Arial"/>
          <w:b/>
          <w:bCs/>
          <w:sz w:val="20"/>
          <w:szCs w:val="20"/>
        </w:rPr>
        <w:t xml:space="preserve"> -v-</w:t>
      </w:r>
    </w:p>
    <w:p w14:paraId="4B1AFAFA" w14:textId="77777777" w:rsidR="00063E98" w:rsidRDefault="00063E98" w:rsidP="00063E98">
      <w:pPr>
        <w:rPr>
          <w:rFonts w:ascii="Arial" w:hAnsi="Arial" w:cs="Arial"/>
          <w:b/>
          <w:bCs/>
          <w:sz w:val="20"/>
          <w:szCs w:val="20"/>
        </w:rPr>
      </w:pPr>
    </w:p>
    <w:p w14:paraId="651B2B80" w14:textId="77777777" w:rsidR="00063E98" w:rsidRDefault="00063E98" w:rsidP="00063E98">
      <w:pPr>
        <w:rPr>
          <w:rFonts w:ascii="Arial" w:hAnsi="Arial" w:cs="Arial"/>
          <w:b/>
          <w:bCs/>
          <w:sz w:val="20"/>
          <w:szCs w:val="20"/>
        </w:rPr>
      </w:pPr>
    </w:p>
    <w:p w14:paraId="137863FF" w14:textId="77777777" w:rsidR="007D387D" w:rsidRDefault="007D387D" w:rsidP="00063E98">
      <w:pPr>
        <w:rPr>
          <w:rFonts w:ascii="Arial" w:hAnsi="Arial" w:cs="Arial"/>
          <w:b/>
          <w:bCs/>
          <w:sz w:val="20"/>
          <w:szCs w:val="20"/>
        </w:rPr>
      </w:pPr>
    </w:p>
    <w:p w14:paraId="5E60AFCE" w14:textId="7127FA97" w:rsidR="10AA8538" w:rsidRDefault="1AD56502" w:rsidP="330941DE">
      <w:pPr>
        <w:rPr>
          <w:rFonts w:ascii="Arial" w:hAnsi="Arial" w:cs="Arial"/>
          <w:b/>
          <w:bCs/>
          <w:sz w:val="20"/>
          <w:szCs w:val="20"/>
        </w:rPr>
      </w:pPr>
      <w:r w:rsidRPr="1AD56502">
        <w:rPr>
          <w:rFonts w:ascii="Arial" w:hAnsi="Arial" w:cs="Arial"/>
          <w:b/>
          <w:bCs/>
          <w:sz w:val="20"/>
          <w:szCs w:val="20"/>
        </w:rPr>
        <w:t xml:space="preserve">   </w:t>
      </w:r>
      <w:r w:rsidR="002057B6">
        <w:rPr>
          <w:rFonts w:ascii="Arial" w:hAnsi="Arial" w:cs="Arial"/>
          <w:b/>
          <w:bCs/>
          <w:sz w:val="20"/>
          <w:szCs w:val="20"/>
        </w:rPr>
        <w:t xml:space="preserve"> </w:t>
      </w:r>
      <w:r w:rsidR="009F74FA">
        <w:rPr>
          <w:rFonts w:ascii="Arial" w:hAnsi="Arial" w:cs="Arial"/>
          <w:b/>
          <w:bCs/>
          <w:sz w:val="20"/>
          <w:szCs w:val="20"/>
        </w:rPr>
        <w:t>EDWARD DISCOMBE</w:t>
      </w:r>
      <w:r w:rsidR="36FA51E3">
        <w:tab/>
      </w:r>
      <w:r w:rsidR="36FA51E3">
        <w:tab/>
      </w:r>
      <w:r>
        <w:t xml:space="preserve">             </w:t>
      </w:r>
      <w:r w:rsidRPr="1AD56502">
        <w:rPr>
          <w:rFonts w:ascii="Arial" w:hAnsi="Arial" w:cs="Arial"/>
          <w:b/>
          <w:bCs/>
          <w:sz w:val="20"/>
          <w:szCs w:val="20"/>
        </w:rPr>
        <w:t xml:space="preserve">                                      </w:t>
      </w:r>
      <w:r w:rsidR="007D387D">
        <w:rPr>
          <w:rFonts w:ascii="Arial" w:hAnsi="Arial" w:cs="Arial"/>
          <w:b/>
          <w:bCs/>
          <w:sz w:val="20"/>
          <w:szCs w:val="20"/>
        </w:rPr>
        <w:t>RESPONDENT</w:t>
      </w:r>
    </w:p>
    <w:p w14:paraId="2630DF37" w14:textId="77777777" w:rsidR="00C50670" w:rsidRDefault="00C50670" w:rsidP="36FA51E3">
      <w:pPr>
        <w:rPr>
          <w:sz w:val="20"/>
          <w:szCs w:val="20"/>
        </w:rPr>
      </w:pPr>
    </w:p>
    <w:p w14:paraId="3BEFFE6C" w14:textId="77777777" w:rsidR="00063E98" w:rsidRDefault="00063E98" w:rsidP="36FA51E3">
      <w:pPr>
        <w:pStyle w:val="Heading2"/>
        <w:rPr>
          <w:szCs w:val="20"/>
        </w:rPr>
      </w:pPr>
    </w:p>
    <w:p w14:paraId="01004CFB" w14:textId="77777777" w:rsidR="00063E98" w:rsidRPr="00E230B6" w:rsidRDefault="701EA9DD" w:rsidP="701EA9DD">
      <w:pPr>
        <w:pStyle w:val="Heading2"/>
        <w:rPr>
          <w:rStyle w:val="Strong"/>
          <w:b/>
          <w:bCs/>
          <w:sz w:val="21"/>
          <w:szCs w:val="21"/>
          <w:u w:val="single"/>
        </w:rPr>
      </w:pPr>
      <w:r w:rsidRPr="701EA9DD">
        <w:rPr>
          <w:rStyle w:val="Strong"/>
          <w:b/>
          <w:bCs/>
          <w:sz w:val="21"/>
          <w:szCs w:val="21"/>
          <w:u w:val="single"/>
        </w:rPr>
        <w:t>STATEMENT OF PROCESS SERVER</w:t>
      </w:r>
    </w:p>
    <w:p w14:paraId="27ED14DB" w14:textId="77777777" w:rsidR="00063E98" w:rsidRPr="002057B6" w:rsidRDefault="00063E98" w:rsidP="009F74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4D45E4CB" w14:textId="5F3301A3" w:rsidR="00063E98" w:rsidRPr="002057B6" w:rsidRDefault="3DA982FE" w:rsidP="00063E98">
      <w:pPr>
        <w:pStyle w:val="BodyText"/>
        <w:jc w:val="both"/>
        <w:rPr>
          <w:color w:val="000000" w:themeColor="text1"/>
        </w:rPr>
      </w:pPr>
      <w:r w:rsidRPr="002057B6">
        <w:rPr>
          <w:color w:val="000000" w:themeColor="text1"/>
        </w:rPr>
        <w:t xml:space="preserve">I, Steve Adams of </w:t>
      </w:r>
      <w:bookmarkStart w:id="0" w:name="fldProcessServer_2"/>
      <w:bookmarkEnd w:id="0"/>
      <w:r w:rsidR="00F934F5" w:rsidRPr="002057B6">
        <w:rPr>
          <w:color w:val="000000" w:themeColor="text1"/>
        </w:rPr>
        <w:t>WEPROCESS, Greenhill House, 26 Greenhill Cres</w:t>
      </w:r>
      <w:r w:rsidR="00656058" w:rsidRPr="002057B6">
        <w:rPr>
          <w:color w:val="000000" w:themeColor="text1"/>
        </w:rPr>
        <w:t>c</w:t>
      </w:r>
      <w:r w:rsidR="00F934F5" w:rsidRPr="002057B6">
        <w:rPr>
          <w:color w:val="000000" w:themeColor="text1"/>
        </w:rPr>
        <w:t>ent</w:t>
      </w:r>
      <w:r w:rsidR="00656058" w:rsidRPr="002057B6">
        <w:rPr>
          <w:color w:val="000000" w:themeColor="text1"/>
        </w:rPr>
        <w:t>, Watford, WD18 8JA</w:t>
      </w:r>
    </w:p>
    <w:p w14:paraId="0D673008" w14:textId="77777777" w:rsidR="00063E98" w:rsidRPr="002057B6" w:rsidRDefault="00063E98" w:rsidP="00063E98">
      <w:pPr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4AAA4A78" w14:textId="6680DC90" w:rsidR="241AF984" w:rsidRPr="002057B6" w:rsidRDefault="1AD56502" w:rsidP="1AD56502">
      <w:pPr>
        <w:numPr>
          <w:ilvl w:val="0"/>
          <w:numId w:val="7"/>
        </w:numPr>
        <w:jc w:val="both"/>
        <w:rPr>
          <w:rFonts w:ascii="Arial" w:eastAsiaTheme="minorEastAsia" w:hAnsi="Arial" w:cs="Arial"/>
          <w:color w:val="000000" w:themeColor="text1"/>
          <w:sz w:val="20"/>
          <w:szCs w:val="20"/>
        </w:rPr>
      </w:pPr>
      <w:r w:rsidRPr="002057B6">
        <w:rPr>
          <w:rFonts w:ascii="Arial" w:eastAsia="Arial" w:hAnsi="Arial" w:cs="Arial"/>
          <w:color w:val="000000" w:themeColor="text1"/>
          <w:sz w:val="20"/>
          <w:szCs w:val="20"/>
        </w:rPr>
        <w:t xml:space="preserve">‘I prepared this witness statement myself following the service on the </w:t>
      </w:r>
      <w:r w:rsidR="009F74FA">
        <w:rPr>
          <w:rFonts w:ascii="Arial" w:eastAsia="Arial" w:hAnsi="Arial" w:cs="Arial"/>
          <w:color w:val="000000" w:themeColor="text1"/>
          <w:sz w:val="20"/>
          <w:szCs w:val="20"/>
        </w:rPr>
        <w:t>5</w:t>
      </w:r>
      <w:r w:rsidR="00656058" w:rsidRPr="002057B6">
        <w:rPr>
          <w:rFonts w:ascii="Arial" w:eastAsia="Arial" w:hAnsi="Arial" w:cs="Arial"/>
          <w:color w:val="000000" w:themeColor="text1"/>
          <w:sz w:val="20"/>
          <w:szCs w:val="20"/>
          <w:vertAlign w:val="superscript"/>
        </w:rPr>
        <w:t>th</w:t>
      </w:r>
      <w:r w:rsidR="00656058" w:rsidRPr="002057B6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r w:rsidR="006458A9" w:rsidRPr="002057B6">
        <w:rPr>
          <w:rFonts w:ascii="Arial" w:eastAsia="Arial" w:hAnsi="Arial" w:cs="Arial"/>
          <w:color w:val="000000" w:themeColor="text1"/>
          <w:sz w:val="20"/>
          <w:szCs w:val="20"/>
        </w:rPr>
        <w:t xml:space="preserve">of </w:t>
      </w:r>
      <w:r w:rsidR="009F74FA">
        <w:rPr>
          <w:rFonts w:ascii="Arial" w:eastAsia="Arial" w:hAnsi="Arial" w:cs="Arial"/>
          <w:color w:val="000000" w:themeColor="text1"/>
          <w:sz w:val="20"/>
          <w:szCs w:val="20"/>
        </w:rPr>
        <w:t>February</w:t>
      </w:r>
      <w:r w:rsidR="00656058" w:rsidRPr="002057B6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r w:rsidRPr="002057B6">
        <w:rPr>
          <w:rFonts w:ascii="Arial" w:eastAsia="Arial" w:hAnsi="Arial" w:cs="Arial"/>
          <w:color w:val="000000" w:themeColor="text1"/>
          <w:sz w:val="20"/>
          <w:szCs w:val="20"/>
        </w:rPr>
        <w:t>202</w:t>
      </w:r>
      <w:r w:rsidR="009F74FA">
        <w:rPr>
          <w:rFonts w:ascii="Arial" w:eastAsia="Arial" w:hAnsi="Arial" w:cs="Arial"/>
          <w:color w:val="000000" w:themeColor="text1"/>
          <w:sz w:val="20"/>
          <w:szCs w:val="20"/>
        </w:rPr>
        <w:t>5</w:t>
      </w:r>
      <w:r w:rsidR="00E7177B" w:rsidRPr="002057B6">
        <w:rPr>
          <w:rFonts w:ascii="Arial" w:eastAsia="Arial" w:hAnsi="Arial" w:cs="Arial"/>
          <w:color w:val="000000" w:themeColor="text1"/>
          <w:sz w:val="20"/>
          <w:szCs w:val="20"/>
        </w:rPr>
        <w:t>.</w:t>
      </w:r>
    </w:p>
    <w:p w14:paraId="01F7B3D7" w14:textId="77777777" w:rsidR="241AF984" w:rsidRPr="002057B6" w:rsidRDefault="241AF984" w:rsidP="241AF984">
      <w:pPr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D80960A" w14:textId="0B4F8721" w:rsidR="00762399" w:rsidRPr="002057B6" w:rsidRDefault="241AF984" w:rsidP="006458A9">
      <w:pPr>
        <w:numPr>
          <w:ilvl w:val="0"/>
          <w:numId w:val="7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057B6">
        <w:rPr>
          <w:rFonts w:ascii="Arial" w:hAnsi="Arial" w:cs="Arial"/>
          <w:color w:val="000000" w:themeColor="text1"/>
          <w:sz w:val="20"/>
          <w:szCs w:val="20"/>
        </w:rPr>
        <w:t>That I am a process server for the purpose of serving this service acting under the direction of</w:t>
      </w:r>
      <w:bookmarkStart w:id="1" w:name="fldClientName_1"/>
      <w:r w:rsidRPr="002057B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bookmarkEnd w:id="1"/>
      <w:r w:rsidR="00656058" w:rsidRPr="002057B6">
        <w:rPr>
          <w:rFonts w:ascii="Arial" w:hAnsi="Arial" w:cs="Arial"/>
          <w:color w:val="000000" w:themeColor="text1"/>
          <w:sz w:val="20"/>
          <w:szCs w:val="20"/>
        </w:rPr>
        <w:t xml:space="preserve">Burnham law Practice, 64 Chilterns House, Burnham High Street, SL1 </w:t>
      </w:r>
      <w:r w:rsidR="002057B6" w:rsidRPr="002057B6">
        <w:rPr>
          <w:rFonts w:ascii="Arial" w:hAnsi="Arial" w:cs="Arial"/>
          <w:color w:val="000000" w:themeColor="text1"/>
          <w:sz w:val="20"/>
          <w:szCs w:val="20"/>
        </w:rPr>
        <w:t>7JT.</w:t>
      </w:r>
    </w:p>
    <w:p w14:paraId="68EA5B68" w14:textId="77777777" w:rsidR="00205465" w:rsidRPr="00205465" w:rsidRDefault="00205465" w:rsidP="00205465">
      <w:pPr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23668BD4" w14:textId="2CCD7690" w:rsidR="00656058" w:rsidRPr="002057B6" w:rsidRDefault="00656058" w:rsidP="0A5BED5E">
      <w:pPr>
        <w:numPr>
          <w:ilvl w:val="0"/>
          <w:numId w:val="7"/>
        </w:numPr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That on the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22</w:t>
      </w:r>
      <w:r w:rsidR="009F74FA">
        <w:rPr>
          <w:rFonts w:ascii="Arial" w:hAnsi="Arial" w:cs="Arial"/>
          <w:color w:val="000000" w:themeColor="text1"/>
          <w:sz w:val="20"/>
          <w:szCs w:val="20"/>
          <w:vertAlign w:val="superscript"/>
          <w:lang w:val="en-US"/>
        </w:rPr>
        <w:t>nd</w:t>
      </w:r>
      <w:r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92020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of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January</w:t>
      </w:r>
      <w:r w:rsidR="0092020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202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5</w:t>
      </w:r>
      <w:r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at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16.35</w:t>
      </w:r>
      <w:r w:rsidR="009F74FA"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hours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, I attended Oak Cottage, </w:t>
      </w:r>
      <w:proofErr w:type="spellStart"/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Mansers</w:t>
      </w:r>
      <w:proofErr w:type="spellEnd"/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Lane, </w:t>
      </w:r>
      <w:proofErr w:type="spellStart"/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Hailsham</w:t>
      </w:r>
      <w:proofErr w:type="spellEnd"/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, BN27 4BE</w:t>
      </w:r>
      <w:r w:rsidR="00920203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  <w:r w:rsidR="00B5290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 There was no response fr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om the property</w:t>
      </w:r>
      <w:r w:rsidR="00B5290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at this time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14:paraId="4D244291" w14:textId="77777777" w:rsidR="006458A9" w:rsidRPr="002057B6" w:rsidRDefault="006458A9" w:rsidP="006458A9">
      <w:pPr>
        <w:ind w:left="644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7C2A035B" w14:textId="7B3E70A5" w:rsidR="007D387D" w:rsidRPr="00B52906" w:rsidRDefault="00920203" w:rsidP="00B52906">
      <w:pPr>
        <w:numPr>
          <w:ilvl w:val="0"/>
          <w:numId w:val="7"/>
        </w:numPr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That on the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27</w:t>
      </w:r>
      <w:r w:rsidRPr="002057B6">
        <w:rPr>
          <w:rFonts w:ascii="Arial" w:hAnsi="Arial" w:cs="Arial"/>
          <w:color w:val="000000" w:themeColor="text1"/>
          <w:sz w:val="20"/>
          <w:szCs w:val="20"/>
          <w:vertAlign w:val="superscript"/>
          <w:lang w:val="en-US"/>
        </w:rPr>
        <w:t>th</w:t>
      </w:r>
      <w:r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of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January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202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5</w:t>
      </w:r>
      <w:r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at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17.15 </w:t>
      </w:r>
      <w:r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>hours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, I</w:t>
      </w:r>
      <w:r w:rsidR="00CD1D7F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attended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Oak Cottage, </w:t>
      </w:r>
      <w:proofErr w:type="spellStart"/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Mansers</w:t>
      </w:r>
      <w:proofErr w:type="spellEnd"/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Lane, </w:t>
      </w:r>
      <w:proofErr w:type="spellStart"/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Hailsham</w:t>
      </w:r>
      <w:proofErr w:type="spellEnd"/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, BN27 4BE</w:t>
      </w:r>
      <w:r w:rsidR="00CD1D7F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 There wasn’t a response from the property at this time.  I then 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phoned the </w:t>
      </w:r>
      <w:r w:rsidR="00272576">
        <w:rPr>
          <w:rFonts w:ascii="Arial" w:hAnsi="Arial" w:cs="Arial"/>
          <w:color w:val="000000" w:themeColor="text1"/>
          <w:sz w:val="20"/>
          <w:szCs w:val="20"/>
          <w:lang w:val="en-US"/>
        </w:rPr>
        <w:t>respondent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on the telephone number</w:t>
      </w:r>
      <w:r w:rsidR="00B5290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provided, </w:t>
      </w:r>
      <w:r w:rsidR="009F74FA" w:rsidRPr="009F74FA">
        <w:rPr>
          <w:rFonts w:ascii="Arial" w:hAnsi="Arial" w:cs="Arial"/>
          <w:color w:val="000000" w:themeColor="text1"/>
          <w:sz w:val="20"/>
          <w:szCs w:val="20"/>
        </w:rPr>
        <w:t>07969553399</w:t>
      </w:r>
      <w:r w:rsidR="00272576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 </w:t>
      </w:r>
      <w:r w:rsidR="00272576">
        <w:rPr>
          <w:rFonts w:ascii="Arial" w:hAnsi="Arial" w:cs="Arial"/>
          <w:color w:val="000000" w:themeColor="text1"/>
          <w:sz w:val="20"/>
          <w:szCs w:val="20"/>
          <w:lang w:val="en-US"/>
        </w:rPr>
        <w:t>There was no response from the phone number at this time</w:t>
      </w:r>
      <w:r w:rsidR="00CD1D7F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 I have not managed to confirm residency of the said respondent at this address.</w:t>
      </w:r>
    </w:p>
    <w:p w14:paraId="4F9E8123" w14:textId="77777777" w:rsidR="00B52906" w:rsidRPr="009F74FA" w:rsidRDefault="00B52906" w:rsidP="009F74FA">
      <w:pPr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10A3D1CD" w14:textId="47DC351C" w:rsidR="00A64B17" w:rsidRDefault="00F25863" w:rsidP="00272576">
      <w:pPr>
        <w:numPr>
          <w:ilvl w:val="0"/>
          <w:numId w:val="7"/>
        </w:numPr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That on the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5</w:t>
      </w:r>
      <w:r w:rsidRPr="00F25863">
        <w:rPr>
          <w:rFonts w:ascii="Arial" w:hAnsi="Arial" w:cs="Arial"/>
          <w:color w:val="000000" w:themeColor="text1"/>
          <w:sz w:val="20"/>
          <w:szCs w:val="20"/>
          <w:vertAlign w:val="superscript"/>
          <w:lang w:val="en-US"/>
        </w:rPr>
        <w:t>th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of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February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202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5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, at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14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30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hours,</w:t>
      </w:r>
      <w:r w:rsidR="0027257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A64B17" w:rsidRPr="0027257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I served the 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said </w:t>
      </w:r>
      <w:r w:rsidR="00A64B17" w:rsidRPr="00272576">
        <w:rPr>
          <w:rFonts w:ascii="Arial" w:hAnsi="Arial" w:cs="Arial"/>
          <w:color w:val="000000" w:themeColor="text1"/>
          <w:sz w:val="20"/>
          <w:szCs w:val="20"/>
          <w:lang w:val="en-US"/>
        </w:rPr>
        <w:t>respondent</w:t>
      </w:r>
      <w:r w:rsidR="0027257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with the following documents by way of </w:t>
      </w:r>
      <w:r w:rsidR="007D387D">
        <w:rPr>
          <w:rFonts w:ascii="Arial" w:hAnsi="Arial" w:cs="Arial"/>
          <w:color w:val="000000" w:themeColor="text1"/>
          <w:sz w:val="20"/>
          <w:szCs w:val="20"/>
          <w:lang w:val="en-US"/>
        </w:rPr>
        <w:t>W</w:t>
      </w:r>
      <w:r w:rsidR="00272576">
        <w:rPr>
          <w:rFonts w:ascii="Arial" w:hAnsi="Arial" w:cs="Arial"/>
          <w:color w:val="000000" w:themeColor="text1"/>
          <w:sz w:val="20"/>
          <w:szCs w:val="20"/>
          <w:lang w:val="en-US"/>
        </w:rPr>
        <w:t>h</w:t>
      </w:r>
      <w:r w:rsidR="007D387D">
        <w:rPr>
          <w:rFonts w:ascii="Arial" w:hAnsi="Arial" w:cs="Arial"/>
          <w:color w:val="000000" w:themeColor="text1"/>
          <w:sz w:val="20"/>
          <w:szCs w:val="20"/>
          <w:lang w:val="en-US"/>
        </w:rPr>
        <w:t>atsApp, a</w:t>
      </w:r>
      <w:r w:rsidR="009F74FA">
        <w:rPr>
          <w:rFonts w:ascii="Arial" w:hAnsi="Arial" w:cs="Arial"/>
          <w:color w:val="000000" w:themeColor="text1"/>
          <w:sz w:val="20"/>
          <w:szCs w:val="20"/>
          <w:lang w:val="en-US"/>
        </w:rPr>
        <w:t>s instructed, if we could not personally serve the said respondent.  I have taken a screenshot of the WhatsApp message and exhibited it hereto marked “SA2”.</w:t>
      </w:r>
    </w:p>
    <w:p w14:paraId="435948EC" w14:textId="77777777" w:rsidR="701EA9DD" w:rsidRPr="002057B6" w:rsidRDefault="701EA9DD" w:rsidP="009F74FA">
      <w:pPr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534F547C" w14:textId="77777777" w:rsidR="5C21B962" w:rsidRPr="002057B6" w:rsidRDefault="1AD56502" w:rsidP="36FA51E3">
      <w:pPr>
        <w:pStyle w:val="ListParagraph"/>
        <w:numPr>
          <w:ilvl w:val="0"/>
          <w:numId w:val="7"/>
        </w:numPr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  <w:r w:rsidRPr="002057B6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      </w:t>
      </w:r>
      <w:r w:rsidRPr="002057B6"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 xml:space="preserve">                 </w:t>
      </w:r>
    </w:p>
    <w:p w14:paraId="62CC9D71" w14:textId="081FEA29" w:rsidR="007D387D" w:rsidRDefault="00CD1D7F" w:rsidP="007B0C35">
      <w:pPr>
        <w:pStyle w:val="ListParagraph"/>
        <w:numPr>
          <w:ilvl w:val="1"/>
          <w:numId w:val="7"/>
        </w:numPr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Sealed FL401 – Application for a non-molestation order</w:t>
      </w:r>
    </w:p>
    <w:p w14:paraId="635178AB" w14:textId="6DC8D7A9" w:rsidR="00CD1D7F" w:rsidRPr="007B0C35" w:rsidRDefault="00CD1D7F" w:rsidP="007B0C35">
      <w:pPr>
        <w:pStyle w:val="ListParagraph"/>
        <w:numPr>
          <w:ilvl w:val="1"/>
          <w:numId w:val="7"/>
        </w:numPr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Non-Molestation Order</w:t>
      </w:r>
    </w:p>
    <w:p w14:paraId="396C5F9A" w14:textId="2F8691EE" w:rsidR="00CD1D7F" w:rsidRDefault="00CD1D7F" w:rsidP="007B0C35">
      <w:pPr>
        <w:pStyle w:val="ListParagraph"/>
        <w:numPr>
          <w:ilvl w:val="1"/>
          <w:numId w:val="7"/>
        </w:numPr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 xml:space="preserve">First Witness Statement of </w:t>
      </w:r>
      <w:r w:rsidR="009F74FA"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Miss Georgia Chapman</w:t>
      </w: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 xml:space="preserve"> dated the </w:t>
      </w:r>
      <w:r w:rsidR="009F74FA"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8</w:t>
      </w:r>
      <w:r w:rsidRPr="00CD1D7F">
        <w:rPr>
          <w:rFonts w:ascii="Arial" w:eastAsia="Arial" w:hAnsi="Arial" w:cs="Arial"/>
          <w:color w:val="000000" w:themeColor="text1"/>
          <w:sz w:val="20"/>
          <w:szCs w:val="20"/>
          <w:vertAlign w:val="superscript"/>
          <w:lang w:val="en-US"/>
        </w:rPr>
        <w:t>th</w:t>
      </w: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 xml:space="preserve"> of </w:t>
      </w:r>
      <w:r w:rsidR="009F74FA"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January</w:t>
      </w: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 xml:space="preserve"> 202</w:t>
      </w:r>
      <w:r w:rsidR="009F74FA"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5 + Exhibits</w:t>
      </w: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.</w:t>
      </w:r>
    </w:p>
    <w:p w14:paraId="05E8C0F6" w14:textId="588CE2E0" w:rsidR="009F74FA" w:rsidRDefault="009F74FA" w:rsidP="007B0C35">
      <w:pPr>
        <w:pStyle w:val="ListParagraph"/>
        <w:numPr>
          <w:ilvl w:val="1"/>
          <w:numId w:val="7"/>
        </w:numPr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Notice of Acting</w:t>
      </w:r>
    </w:p>
    <w:p w14:paraId="09A3FA1E" w14:textId="191ADBA6" w:rsidR="009F74FA" w:rsidRDefault="009F74FA" w:rsidP="007B0C35">
      <w:pPr>
        <w:pStyle w:val="ListParagraph"/>
        <w:numPr>
          <w:ilvl w:val="1"/>
          <w:numId w:val="7"/>
        </w:numPr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Privacy Notice</w:t>
      </w:r>
    </w:p>
    <w:p w14:paraId="7E7015E6" w14:textId="4ACD4658" w:rsidR="009F74FA" w:rsidRDefault="009F74FA" w:rsidP="007B0C35">
      <w:pPr>
        <w:pStyle w:val="ListParagraph"/>
        <w:numPr>
          <w:ilvl w:val="1"/>
          <w:numId w:val="7"/>
        </w:numPr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Annex Y Letter</w:t>
      </w:r>
    </w:p>
    <w:p w14:paraId="766A65FE" w14:textId="7D31D7B2" w:rsidR="009F74FA" w:rsidRPr="007B0C35" w:rsidRDefault="009F74FA" w:rsidP="007B0C35">
      <w:pPr>
        <w:pStyle w:val="ListParagraph"/>
        <w:numPr>
          <w:ilvl w:val="1"/>
          <w:numId w:val="7"/>
        </w:numPr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/>
        </w:rPr>
        <w:t>Copy of Correspondence Letter</w:t>
      </w:r>
    </w:p>
    <w:p w14:paraId="38E15329" w14:textId="77777777" w:rsidR="007D387D" w:rsidRPr="007D387D" w:rsidRDefault="007D387D" w:rsidP="007D387D">
      <w:pPr>
        <w:pStyle w:val="ListParagraph"/>
        <w:ind w:left="1440"/>
        <w:rPr>
          <w:rFonts w:ascii="Arial" w:eastAsia="Arial" w:hAnsi="Arial" w:cs="Arial"/>
          <w:color w:val="000000" w:themeColor="text1"/>
          <w:sz w:val="20"/>
          <w:szCs w:val="20"/>
          <w:lang w:val="en-US"/>
        </w:rPr>
      </w:pPr>
    </w:p>
    <w:p w14:paraId="4F1E0982" w14:textId="2CE8E521" w:rsidR="009F74FA" w:rsidRDefault="009F74FA" w:rsidP="009F74FA">
      <w:pPr>
        <w:pStyle w:val="ListParagraph"/>
        <w:ind w:left="644"/>
        <w:jc w:val="center"/>
        <w:rPr>
          <w:rFonts w:ascii="Arial" w:eastAsiaTheme="minorEastAsia" w:hAnsi="Arial" w:cs="Arial"/>
          <w:sz w:val="20"/>
          <w:szCs w:val="20"/>
        </w:rPr>
      </w:pPr>
      <w:r w:rsidRPr="009F74FA">
        <w:rPr>
          <w:rFonts w:ascii="Arial" w:eastAsiaTheme="minorEastAsia" w:hAnsi="Arial" w:cs="Arial"/>
          <w:sz w:val="20"/>
          <w:szCs w:val="20"/>
        </w:rPr>
        <w:t>Page one</w:t>
      </w:r>
    </w:p>
    <w:p w14:paraId="28F04256" w14:textId="77777777" w:rsidR="009F74FA" w:rsidRDefault="009F74FA" w:rsidP="009F74FA">
      <w:pPr>
        <w:pStyle w:val="ListParagraph"/>
        <w:ind w:left="3600"/>
        <w:rPr>
          <w:rFonts w:ascii="Calibri" w:hAnsi="Calibri" w:cs="Calibri"/>
          <w:caps/>
          <w:color w:val="FFFFFF"/>
          <w:sz w:val="22"/>
          <w:szCs w:val="22"/>
        </w:rPr>
      </w:pPr>
      <w:r w:rsidRPr="1AD56502">
        <w:rPr>
          <w:rFonts w:ascii="Arial" w:eastAsia="Arial" w:hAnsi="Arial" w:cs="Arial"/>
          <w:b/>
          <w:bCs/>
          <w:sz w:val="20"/>
          <w:szCs w:val="20"/>
        </w:rPr>
        <w:lastRenderedPageBreak/>
        <w:t>CLAIM NO: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SD25F00026</w:t>
      </w:r>
      <w:r>
        <w:rPr>
          <w:rFonts w:ascii="Calibri" w:hAnsi="Calibri" w:cs="Calibri"/>
          <w:caps/>
          <w:color w:val="FFFFFF"/>
          <w:sz w:val="22"/>
          <w:szCs w:val="22"/>
        </w:rPr>
        <w:t>HS</w:t>
      </w:r>
    </w:p>
    <w:p w14:paraId="05C7957B" w14:textId="77777777" w:rsidR="009F74FA" w:rsidRDefault="009F74FA" w:rsidP="009F74FA">
      <w:pPr>
        <w:pStyle w:val="ListParagraph"/>
        <w:ind w:left="3600"/>
        <w:rPr>
          <w:rFonts w:ascii="Calibri" w:hAnsi="Calibri" w:cs="Calibri"/>
          <w:caps/>
          <w:color w:val="FFFFFF"/>
          <w:sz w:val="22"/>
          <w:szCs w:val="22"/>
        </w:rPr>
      </w:pPr>
    </w:p>
    <w:p w14:paraId="120D2E64" w14:textId="242DA2B4" w:rsidR="009F74FA" w:rsidRPr="009F74FA" w:rsidRDefault="009F74FA" w:rsidP="009F74FA">
      <w:pPr>
        <w:pStyle w:val="ListParagraph"/>
        <w:ind w:left="3600"/>
        <w:rPr>
          <w:rFonts w:ascii="Arial" w:eastAsiaTheme="minorEastAsia" w:hAnsi="Arial" w:cs="Arial"/>
          <w:sz w:val="20"/>
          <w:szCs w:val="20"/>
        </w:rPr>
      </w:pPr>
      <w:r>
        <w:rPr>
          <w:rFonts w:ascii="Calibri" w:hAnsi="Calibri" w:cs="Calibri"/>
          <w:caps/>
          <w:color w:val="FFFFFF"/>
          <w:sz w:val="22"/>
          <w:szCs w:val="22"/>
        </w:rPr>
        <w:t>23F0085HS23F008</w:t>
      </w:r>
    </w:p>
    <w:p w14:paraId="1D6168D9" w14:textId="49CFB4CC" w:rsidR="00032A43" w:rsidRDefault="00CD1D7F" w:rsidP="00032A43">
      <w:pPr>
        <w:numPr>
          <w:ilvl w:val="0"/>
          <w:numId w:val="7"/>
        </w:numPr>
        <w:overflowPunct w:val="0"/>
        <w:autoSpaceDE w:val="0"/>
        <w:autoSpaceDN w:val="0"/>
        <w:adjustRightInd w:val="0"/>
        <w:textAlignment w:val="baseline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At the time of the said service, I did not see the said respondent </w:t>
      </w:r>
      <w:r w:rsidR="009F74FA">
        <w:rPr>
          <w:rFonts w:ascii="Arial" w:eastAsia="Arial" w:hAnsi="Arial" w:cs="Arial"/>
          <w:sz w:val="20"/>
          <w:szCs w:val="20"/>
        </w:rPr>
        <w:t xml:space="preserve">Edward </w:t>
      </w:r>
      <w:proofErr w:type="spellStart"/>
      <w:r w:rsidR="009F74FA">
        <w:rPr>
          <w:rFonts w:ascii="Arial" w:eastAsia="Arial" w:hAnsi="Arial" w:cs="Arial"/>
          <w:sz w:val="20"/>
          <w:szCs w:val="20"/>
        </w:rPr>
        <w:t>Discombe</w:t>
      </w:r>
      <w:proofErr w:type="spellEnd"/>
      <w:r>
        <w:rPr>
          <w:rFonts w:ascii="Arial" w:eastAsia="Arial" w:hAnsi="Arial" w:cs="Arial"/>
          <w:sz w:val="20"/>
          <w:szCs w:val="20"/>
        </w:rPr>
        <w:t>, but I am satisfied that the said respondent received the documents sent via WhatsApp and that he will understand the documents served upon him.</w:t>
      </w:r>
    </w:p>
    <w:p w14:paraId="1E425F7D" w14:textId="77777777" w:rsidR="00A64B17" w:rsidRDefault="00A64B17" w:rsidP="00A64B17">
      <w:pPr>
        <w:overflowPunct w:val="0"/>
        <w:autoSpaceDE w:val="0"/>
        <w:autoSpaceDN w:val="0"/>
        <w:adjustRightInd w:val="0"/>
        <w:ind w:left="644"/>
        <w:textAlignment w:val="baseline"/>
        <w:rPr>
          <w:rFonts w:ascii="Arial" w:eastAsia="Arial" w:hAnsi="Arial" w:cs="Arial"/>
          <w:sz w:val="20"/>
          <w:szCs w:val="20"/>
        </w:rPr>
      </w:pPr>
    </w:p>
    <w:p w14:paraId="6EBCDCDE" w14:textId="05BA18F8" w:rsidR="00A64B17" w:rsidRPr="00680E54" w:rsidRDefault="00A64B17" w:rsidP="00A64B17">
      <w:pPr>
        <w:pStyle w:val="ListParagraph"/>
        <w:numPr>
          <w:ilvl w:val="0"/>
          <w:numId w:val="7"/>
        </w:numPr>
        <w:jc w:val="both"/>
        <w:rPr>
          <w:rFonts w:asciiTheme="minorHAnsi" w:eastAsiaTheme="minorEastAsia" w:hAnsiTheme="minorHAnsi" w:cstheme="minorBidi"/>
          <w:sz w:val="20"/>
          <w:szCs w:val="20"/>
        </w:rPr>
      </w:pPr>
      <w:r w:rsidRPr="36FA51E3">
        <w:rPr>
          <w:rFonts w:ascii="Arial" w:eastAsia="Arial" w:hAnsi="Arial" w:cs="Arial"/>
          <w:sz w:val="20"/>
          <w:szCs w:val="20"/>
        </w:rPr>
        <w:t>True copies of the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7D387D">
        <w:rPr>
          <w:rFonts w:ascii="Arial" w:eastAsia="Arial" w:hAnsi="Arial" w:cs="Arial"/>
          <w:sz w:val="20"/>
          <w:szCs w:val="20"/>
        </w:rPr>
        <w:t>WhatsApp</w:t>
      </w:r>
      <w:r>
        <w:rPr>
          <w:rFonts w:ascii="Arial" w:eastAsia="Arial" w:hAnsi="Arial" w:cs="Arial"/>
          <w:sz w:val="20"/>
          <w:szCs w:val="20"/>
        </w:rPr>
        <w:t xml:space="preserve"> messages</w:t>
      </w:r>
      <w:r w:rsidRPr="36FA51E3">
        <w:rPr>
          <w:rFonts w:ascii="Arial" w:eastAsia="Arial" w:hAnsi="Arial" w:cs="Arial"/>
          <w:sz w:val="20"/>
          <w:szCs w:val="20"/>
        </w:rPr>
        <w:t xml:space="preserve"> referred to </w:t>
      </w:r>
      <w:proofErr w:type="spellStart"/>
      <w:r w:rsidRPr="36FA51E3">
        <w:rPr>
          <w:rFonts w:ascii="Arial" w:eastAsia="Arial" w:hAnsi="Arial" w:cs="Arial"/>
          <w:sz w:val="20"/>
          <w:szCs w:val="20"/>
        </w:rPr>
        <w:t>at</w:t>
      </w:r>
      <w:proofErr w:type="spellEnd"/>
      <w:r w:rsidRPr="36FA51E3">
        <w:rPr>
          <w:rFonts w:ascii="Arial" w:eastAsia="Arial" w:hAnsi="Arial" w:cs="Arial"/>
          <w:sz w:val="20"/>
          <w:szCs w:val="20"/>
        </w:rPr>
        <w:t xml:space="preserve"> paragraph no</w:t>
      </w:r>
      <w:r w:rsidR="007D387D">
        <w:rPr>
          <w:rFonts w:ascii="Arial" w:eastAsia="Arial" w:hAnsi="Arial" w:cs="Arial"/>
          <w:sz w:val="20"/>
          <w:szCs w:val="20"/>
        </w:rPr>
        <w:t xml:space="preserve">. </w:t>
      </w:r>
      <w:r w:rsidR="009F74FA">
        <w:rPr>
          <w:rFonts w:ascii="Arial" w:eastAsia="Arial" w:hAnsi="Arial" w:cs="Arial"/>
          <w:sz w:val="20"/>
          <w:szCs w:val="20"/>
        </w:rPr>
        <w:t>5</w:t>
      </w:r>
      <w:r w:rsidR="007D387D">
        <w:rPr>
          <w:rFonts w:ascii="Arial" w:eastAsia="Arial" w:hAnsi="Arial" w:cs="Arial"/>
          <w:sz w:val="20"/>
          <w:szCs w:val="20"/>
        </w:rPr>
        <w:t xml:space="preserve"> </w:t>
      </w:r>
      <w:r w:rsidR="007D387D" w:rsidRPr="36FA51E3">
        <w:rPr>
          <w:rFonts w:ascii="Arial" w:eastAsia="Arial" w:hAnsi="Arial" w:cs="Arial"/>
          <w:sz w:val="20"/>
          <w:szCs w:val="20"/>
        </w:rPr>
        <w:t>above</w:t>
      </w:r>
      <w:r w:rsidRPr="36FA51E3">
        <w:rPr>
          <w:rFonts w:ascii="Arial" w:eastAsia="Arial" w:hAnsi="Arial" w:cs="Arial"/>
          <w:sz w:val="20"/>
          <w:szCs w:val="20"/>
        </w:rPr>
        <w:t xml:space="preserve"> are exhibited hereto marked “</w:t>
      </w:r>
      <w:r w:rsidR="007D387D" w:rsidRPr="36FA51E3">
        <w:rPr>
          <w:rFonts w:ascii="Arial" w:eastAsia="Arial" w:hAnsi="Arial" w:cs="Arial"/>
          <w:sz w:val="20"/>
          <w:szCs w:val="20"/>
        </w:rPr>
        <w:t>SA</w:t>
      </w:r>
      <w:r w:rsidR="007D387D">
        <w:rPr>
          <w:rFonts w:ascii="Arial" w:eastAsia="Arial" w:hAnsi="Arial" w:cs="Arial"/>
          <w:sz w:val="20"/>
          <w:szCs w:val="20"/>
        </w:rPr>
        <w:t>2</w:t>
      </w:r>
      <w:r w:rsidR="007D387D" w:rsidRPr="36FA51E3">
        <w:rPr>
          <w:rFonts w:ascii="Arial" w:eastAsia="Arial" w:hAnsi="Arial" w:cs="Arial"/>
          <w:sz w:val="20"/>
          <w:szCs w:val="20"/>
        </w:rPr>
        <w:t>”.</w:t>
      </w:r>
    </w:p>
    <w:p w14:paraId="708E2B0B" w14:textId="77777777" w:rsidR="00DC2DC6" w:rsidRDefault="00DC2DC6" w:rsidP="241AF984">
      <w:pPr>
        <w:jc w:val="both"/>
        <w:rPr>
          <w:sz w:val="20"/>
          <w:szCs w:val="20"/>
          <w:lang w:val="en-US"/>
        </w:rPr>
      </w:pPr>
    </w:p>
    <w:p w14:paraId="191648B9" w14:textId="2C5065D1" w:rsidR="5C21B962" w:rsidRPr="00680E54" w:rsidRDefault="36FA51E3" w:rsidP="36FA51E3">
      <w:pPr>
        <w:pStyle w:val="ListParagraph"/>
        <w:numPr>
          <w:ilvl w:val="0"/>
          <w:numId w:val="7"/>
        </w:numPr>
        <w:jc w:val="both"/>
        <w:rPr>
          <w:rFonts w:asciiTheme="minorHAnsi" w:eastAsiaTheme="minorEastAsia" w:hAnsiTheme="minorHAnsi" w:cstheme="minorBidi"/>
          <w:sz w:val="20"/>
          <w:szCs w:val="20"/>
        </w:rPr>
      </w:pPr>
      <w:r w:rsidRPr="36FA51E3">
        <w:rPr>
          <w:rFonts w:ascii="Arial" w:eastAsia="Arial" w:hAnsi="Arial" w:cs="Arial"/>
          <w:sz w:val="20"/>
          <w:szCs w:val="20"/>
        </w:rPr>
        <w:t xml:space="preserve">True copies of the documents referred to </w:t>
      </w:r>
      <w:proofErr w:type="spellStart"/>
      <w:r w:rsidRPr="36FA51E3">
        <w:rPr>
          <w:rFonts w:ascii="Arial" w:eastAsia="Arial" w:hAnsi="Arial" w:cs="Arial"/>
          <w:sz w:val="20"/>
          <w:szCs w:val="20"/>
        </w:rPr>
        <w:t>at</w:t>
      </w:r>
      <w:proofErr w:type="spellEnd"/>
      <w:r w:rsidRPr="36FA51E3">
        <w:rPr>
          <w:rFonts w:ascii="Arial" w:eastAsia="Arial" w:hAnsi="Arial" w:cs="Arial"/>
          <w:sz w:val="20"/>
          <w:szCs w:val="20"/>
        </w:rPr>
        <w:t xml:space="preserve"> paragraph no.</w:t>
      </w:r>
      <w:r w:rsidR="009F74FA">
        <w:rPr>
          <w:rFonts w:ascii="Arial" w:eastAsia="Arial" w:hAnsi="Arial" w:cs="Arial"/>
          <w:sz w:val="20"/>
          <w:szCs w:val="20"/>
        </w:rPr>
        <w:t>6</w:t>
      </w:r>
      <w:r w:rsidRPr="36FA51E3">
        <w:rPr>
          <w:rFonts w:ascii="Arial" w:eastAsia="Arial" w:hAnsi="Arial" w:cs="Arial"/>
          <w:sz w:val="20"/>
          <w:szCs w:val="20"/>
        </w:rPr>
        <w:t xml:space="preserve"> above are exhibited hereto marked “</w:t>
      </w:r>
      <w:r w:rsidR="007D387D" w:rsidRPr="36FA51E3">
        <w:rPr>
          <w:rFonts w:ascii="Arial" w:eastAsia="Arial" w:hAnsi="Arial" w:cs="Arial"/>
          <w:sz w:val="20"/>
          <w:szCs w:val="20"/>
        </w:rPr>
        <w:t>SA</w:t>
      </w:r>
      <w:r w:rsidR="007D387D">
        <w:rPr>
          <w:rFonts w:ascii="Arial" w:eastAsia="Arial" w:hAnsi="Arial" w:cs="Arial"/>
          <w:sz w:val="20"/>
          <w:szCs w:val="20"/>
        </w:rPr>
        <w:t>1</w:t>
      </w:r>
      <w:r w:rsidR="007D387D" w:rsidRPr="36FA51E3">
        <w:rPr>
          <w:rFonts w:ascii="Arial" w:eastAsia="Arial" w:hAnsi="Arial" w:cs="Arial"/>
          <w:sz w:val="20"/>
          <w:szCs w:val="20"/>
        </w:rPr>
        <w:t>”.</w:t>
      </w:r>
    </w:p>
    <w:p w14:paraId="06F0A120" w14:textId="77777777" w:rsidR="5C21B962" w:rsidRDefault="5C21B962" w:rsidP="241AF984">
      <w:pPr>
        <w:jc w:val="both"/>
        <w:rPr>
          <w:sz w:val="20"/>
          <w:szCs w:val="20"/>
          <w:lang w:val="en-US"/>
        </w:rPr>
      </w:pPr>
    </w:p>
    <w:p w14:paraId="5861F9C7" w14:textId="77777777" w:rsidR="5C21B962" w:rsidRDefault="5C21B962" w:rsidP="5C21B962">
      <w:pPr>
        <w:ind w:left="720"/>
        <w:rPr>
          <w:rFonts w:ascii="Arial" w:hAnsi="Arial" w:cs="Arial"/>
          <w:sz w:val="20"/>
          <w:szCs w:val="20"/>
          <w:lang w:val="en-US"/>
        </w:rPr>
      </w:pPr>
    </w:p>
    <w:p w14:paraId="19DAE09F" w14:textId="77777777" w:rsidR="007D387D" w:rsidRPr="00240566" w:rsidRDefault="007D387D" w:rsidP="007D387D">
      <w:pPr>
        <w:rPr>
          <w:b/>
          <w:bCs/>
          <w:u w:val="single"/>
          <w:lang w:val="en-US"/>
        </w:rPr>
      </w:pPr>
      <w:r w:rsidRPr="00240566">
        <w:rPr>
          <w:b/>
          <w:bCs/>
          <w:u w:val="single"/>
          <w:lang w:val="en-US"/>
        </w:rPr>
        <w:t>Statement of trut</w:t>
      </w:r>
      <w:r>
        <w:rPr>
          <w:b/>
          <w:bCs/>
          <w:u w:val="single"/>
          <w:lang w:val="en-US"/>
        </w:rPr>
        <w:t>h</w:t>
      </w:r>
    </w:p>
    <w:p w14:paraId="7CE7F938" w14:textId="77777777" w:rsidR="007D387D" w:rsidRPr="00240566" w:rsidRDefault="007D387D" w:rsidP="007D387D">
      <w:pPr>
        <w:ind w:left="720"/>
        <w:rPr>
          <w:sz w:val="22"/>
          <w:szCs w:val="22"/>
          <w:lang w:val="en-US"/>
        </w:rPr>
      </w:pPr>
    </w:p>
    <w:p w14:paraId="6A50C1CB" w14:textId="77777777" w:rsidR="007D387D" w:rsidRPr="001158BA" w:rsidRDefault="007D387D" w:rsidP="007D387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 believe the facts stated in this Certificate are true. I understand that proceedings for contempt of court may be brought against anyone who makes, or courses to be made, a false statement in a document verified by a statement of truth without an honest belief in its truth.</w:t>
      </w:r>
    </w:p>
    <w:p w14:paraId="37276AAE" w14:textId="77777777" w:rsidR="007D387D" w:rsidRPr="00BA362F" w:rsidRDefault="007D387D" w:rsidP="007D387D">
      <w:pPr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547F56F9" w14:textId="77777777" w:rsidR="00063E98" w:rsidRPr="00BA362F" w:rsidRDefault="00063E98" w:rsidP="00063E98">
      <w:pPr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43881FF" w14:textId="77777777" w:rsidR="701EA9DD" w:rsidRDefault="701EA9DD" w:rsidP="3DA982FE">
      <w:pPr>
        <w:rPr>
          <w:rFonts w:ascii="Arial" w:hAnsi="Arial" w:cs="Arial"/>
          <w:sz w:val="20"/>
          <w:szCs w:val="20"/>
        </w:rPr>
      </w:pPr>
    </w:p>
    <w:p w14:paraId="76DFF0EB" w14:textId="77777777" w:rsidR="701EA9DD" w:rsidRDefault="3DA982FE" w:rsidP="3DA982FE">
      <w:r w:rsidRPr="3DA982FE">
        <w:rPr>
          <w:rFonts w:ascii="Arial" w:hAnsi="Arial" w:cs="Arial"/>
          <w:sz w:val="20"/>
          <w:szCs w:val="20"/>
        </w:rPr>
        <w:t xml:space="preserve">Signed:  </w:t>
      </w:r>
    </w:p>
    <w:p w14:paraId="082A6D0C" w14:textId="77777777" w:rsidR="701EA9DD" w:rsidRDefault="1AD56502" w:rsidP="3DA982FE">
      <w:r w:rsidRPr="1AD56502">
        <w:rPr>
          <w:rFonts w:ascii="Arial" w:hAnsi="Arial" w:cs="Arial"/>
          <w:sz w:val="20"/>
          <w:szCs w:val="20"/>
        </w:rPr>
        <w:t xml:space="preserve"> </w:t>
      </w:r>
      <w:r w:rsidR="36FA51E3">
        <w:rPr>
          <w:noProof/>
        </w:rPr>
        <w:drawing>
          <wp:inline distT="0" distB="0" distL="0" distR="0" wp14:anchorId="0D5CAB9D" wp14:editId="37305AB6">
            <wp:extent cx="1272822" cy="447675"/>
            <wp:effectExtent l="0" t="0" r="0" b="0"/>
            <wp:docPr id="234837502" name="Picture 2348375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8375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822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F846" w14:textId="712D2808" w:rsidR="00063E98" w:rsidRDefault="00341EC3" w:rsidP="00063E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Steve Adams -</w:t>
      </w:r>
      <w:r w:rsidR="00063E98" w:rsidRPr="330941DE">
        <w:rPr>
          <w:rFonts w:ascii="Arial" w:hAnsi="Arial" w:cs="Arial"/>
          <w:sz w:val="20"/>
          <w:szCs w:val="20"/>
        </w:rPr>
        <w:t xml:space="preserve"> </w:t>
      </w:r>
      <w:r w:rsidR="006A053A" w:rsidRPr="330941DE">
        <w:rPr>
          <w:rFonts w:ascii="Arial" w:hAnsi="Arial" w:cs="Arial"/>
          <w:sz w:val="20"/>
          <w:szCs w:val="20"/>
        </w:rPr>
        <w:t>Process Server</w:t>
      </w:r>
    </w:p>
    <w:p w14:paraId="425C6CA5" w14:textId="77777777" w:rsidR="00A06201" w:rsidRPr="001158BA" w:rsidRDefault="00A06201" w:rsidP="00063E98">
      <w:pPr>
        <w:rPr>
          <w:rFonts w:ascii="Arial" w:hAnsi="Arial" w:cs="Arial"/>
          <w:sz w:val="20"/>
          <w:szCs w:val="20"/>
        </w:rPr>
      </w:pPr>
    </w:p>
    <w:p w14:paraId="6EC0E043" w14:textId="66328F63" w:rsidR="00063E98" w:rsidRPr="001158BA" w:rsidRDefault="1AD56502" w:rsidP="00063E98">
      <w:pPr>
        <w:rPr>
          <w:rFonts w:ascii="Arial" w:hAnsi="Arial" w:cs="Arial"/>
          <w:sz w:val="20"/>
          <w:szCs w:val="20"/>
        </w:rPr>
      </w:pPr>
      <w:r w:rsidRPr="1AD56502">
        <w:rPr>
          <w:rFonts w:ascii="Arial" w:hAnsi="Arial" w:cs="Arial"/>
          <w:sz w:val="20"/>
          <w:szCs w:val="20"/>
        </w:rPr>
        <w:t xml:space="preserve">Dated: </w:t>
      </w:r>
      <w:r w:rsidR="009F74FA">
        <w:rPr>
          <w:rFonts w:ascii="Arial" w:hAnsi="Arial" w:cs="Arial"/>
          <w:sz w:val="20"/>
          <w:szCs w:val="20"/>
        </w:rPr>
        <w:t>5</w:t>
      </w:r>
      <w:r w:rsidR="007D387D" w:rsidRPr="007D387D">
        <w:rPr>
          <w:rFonts w:ascii="Arial" w:hAnsi="Arial" w:cs="Arial"/>
          <w:sz w:val="20"/>
          <w:szCs w:val="20"/>
          <w:vertAlign w:val="superscript"/>
        </w:rPr>
        <w:t>th</w:t>
      </w:r>
      <w:r w:rsidR="007D387D">
        <w:rPr>
          <w:rFonts w:ascii="Arial" w:hAnsi="Arial" w:cs="Arial"/>
          <w:sz w:val="20"/>
          <w:szCs w:val="20"/>
        </w:rPr>
        <w:t xml:space="preserve"> of </w:t>
      </w:r>
      <w:r w:rsidR="009F74FA">
        <w:rPr>
          <w:rFonts w:ascii="Arial" w:hAnsi="Arial" w:cs="Arial"/>
          <w:sz w:val="20"/>
          <w:szCs w:val="20"/>
        </w:rPr>
        <w:t>February</w:t>
      </w:r>
      <w:r w:rsidR="007D387D">
        <w:rPr>
          <w:rFonts w:ascii="Arial" w:hAnsi="Arial" w:cs="Arial"/>
          <w:sz w:val="20"/>
          <w:szCs w:val="20"/>
        </w:rPr>
        <w:t xml:space="preserve"> </w:t>
      </w:r>
      <w:r w:rsidR="006458A9">
        <w:rPr>
          <w:rFonts w:ascii="Arial" w:hAnsi="Arial" w:cs="Arial"/>
          <w:sz w:val="20"/>
          <w:szCs w:val="20"/>
        </w:rPr>
        <w:t>202</w:t>
      </w:r>
      <w:r w:rsidR="009F74FA">
        <w:rPr>
          <w:rFonts w:ascii="Arial" w:hAnsi="Arial" w:cs="Arial"/>
          <w:sz w:val="20"/>
          <w:szCs w:val="20"/>
        </w:rPr>
        <w:t>5</w:t>
      </w:r>
    </w:p>
    <w:p w14:paraId="34C6D42B" w14:textId="77777777" w:rsidR="00DC2DC6" w:rsidRDefault="00DC2DC6" w:rsidP="1AD56502">
      <w:pPr>
        <w:rPr>
          <w:sz w:val="20"/>
          <w:szCs w:val="20"/>
        </w:rPr>
      </w:pPr>
    </w:p>
    <w:p w14:paraId="4AC64951" w14:textId="77777777" w:rsidR="00DC2DC6" w:rsidRDefault="00DC2DC6" w:rsidP="1AD56502">
      <w:pPr>
        <w:rPr>
          <w:sz w:val="20"/>
          <w:szCs w:val="20"/>
        </w:rPr>
      </w:pPr>
    </w:p>
    <w:p w14:paraId="33F77E25" w14:textId="77777777" w:rsidR="00DC2DC6" w:rsidRDefault="00DC2DC6" w:rsidP="1AD56502">
      <w:pPr>
        <w:rPr>
          <w:sz w:val="20"/>
          <w:szCs w:val="20"/>
        </w:rPr>
      </w:pPr>
    </w:p>
    <w:p w14:paraId="6412BDC0" w14:textId="77777777" w:rsidR="00DC2DC6" w:rsidRDefault="00DC2DC6" w:rsidP="1AD56502">
      <w:pPr>
        <w:rPr>
          <w:sz w:val="20"/>
          <w:szCs w:val="20"/>
        </w:rPr>
      </w:pPr>
    </w:p>
    <w:p w14:paraId="3E065E65" w14:textId="77777777" w:rsidR="00DC2DC6" w:rsidRDefault="00DC2DC6" w:rsidP="1AD56502">
      <w:pPr>
        <w:rPr>
          <w:sz w:val="20"/>
          <w:szCs w:val="20"/>
        </w:rPr>
      </w:pPr>
    </w:p>
    <w:p w14:paraId="156014E5" w14:textId="77777777" w:rsidR="00DC2DC6" w:rsidRDefault="00DC2DC6" w:rsidP="1AD56502">
      <w:pPr>
        <w:rPr>
          <w:sz w:val="20"/>
          <w:szCs w:val="20"/>
        </w:rPr>
      </w:pPr>
    </w:p>
    <w:p w14:paraId="1FEEB217" w14:textId="77777777" w:rsidR="007D387D" w:rsidRDefault="007D387D" w:rsidP="1AD56502">
      <w:pPr>
        <w:rPr>
          <w:sz w:val="20"/>
          <w:szCs w:val="20"/>
        </w:rPr>
      </w:pPr>
    </w:p>
    <w:p w14:paraId="717E177A" w14:textId="77777777" w:rsidR="007D387D" w:rsidRDefault="007D387D" w:rsidP="1AD56502">
      <w:pPr>
        <w:rPr>
          <w:sz w:val="20"/>
          <w:szCs w:val="20"/>
        </w:rPr>
      </w:pPr>
    </w:p>
    <w:p w14:paraId="73BC395C" w14:textId="77777777" w:rsidR="007D387D" w:rsidRDefault="007D387D" w:rsidP="1AD56502">
      <w:pPr>
        <w:rPr>
          <w:sz w:val="20"/>
          <w:szCs w:val="20"/>
        </w:rPr>
      </w:pPr>
    </w:p>
    <w:p w14:paraId="31B85292" w14:textId="77777777" w:rsidR="007B0C35" w:rsidRDefault="007B0C35" w:rsidP="1AD56502">
      <w:pPr>
        <w:rPr>
          <w:sz w:val="20"/>
          <w:szCs w:val="20"/>
        </w:rPr>
      </w:pPr>
    </w:p>
    <w:p w14:paraId="6B684342" w14:textId="77777777" w:rsidR="007B0C35" w:rsidRDefault="007B0C35" w:rsidP="1AD56502">
      <w:pPr>
        <w:rPr>
          <w:sz w:val="20"/>
          <w:szCs w:val="20"/>
        </w:rPr>
      </w:pPr>
    </w:p>
    <w:p w14:paraId="2242B476" w14:textId="77777777" w:rsidR="007B0C35" w:rsidRDefault="007B0C35" w:rsidP="1AD56502">
      <w:pPr>
        <w:rPr>
          <w:sz w:val="20"/>
          <w:szCs w:val="20"/>
        </w:rPr>
      </w:pPr>
    </w:p>
    <w:p w14:paraId="6C9365DE" w14:textId="77777777" w:rsidR="007B0C35" w:rsidRDefault="007B0C35" w:rsidP="1AD56502">
      <w:pPr>
        <w:rPr>
          <w:sz w:val="20"/>
          <w:szCs w:val="20"/>
        </w:rPr>
      </w:pPr>
    </w:p>
    <w:p w14:paraId="414EECC2" w14:textId="77777777" w:rsidR="007B0C35" w:rsidRDefault="007B0C35" w:rsidP="1AD56502">
      <w:pPr>
        <w:rPr>
          <w:sz w:val="20"/>
          <w:szCs w:val="20"/>
        </w:rPr>
      </w:pPr>
    </w:p>
    <w:p w14:paraId="51E53938" w14:textId="77777777" w:rsidR="007B0C35" w:rsidRDefault="007B0C35" w:rsidP="1AD56502">
      <w:pPr>
        <w:rPr>
          <w:sz w:val="20"/>
          <w:szCs w:val="20"/>
        </w:rPr>
      </w:pPr>
    </w:p>
    <w:p w14:paraId="26B53344" w14:textId="77777777" w:rsidR="007B0C35" w:rsidRDefault="007B0C35" w:rsidP="1AD56502">
      <w:pPr>
        <w:rPr>
          <w:sz w:val="20"/>
          <w:szCs w:val="20"/>
        </w:rPr>
      </w:pPr>
    </w:p>
    <w:p w14:paraId="15361B30" w14:textId="77777777" w:rsidR="007B0C35" w:rsidRDefault="007B0C35" w:rsidP="1AD56502">
      <w:pPr>
        <w:rPr>
          <w:sz w:val="20"/>
          <w:szCs w:val="20"/>
        </w:rPr>
      </w:pPr>
    </w:p>
    <w:p w14:paraId="5C769588" w14:textId="77777777" w:rsidR="007B0C35" w:rsidRDefault="007B0C35" w:rsidP="1AD56502">
      <w:pPr>
        <w:rPr>
          <w:sz w:val="20"/>
          <w:szCs w:val="20"/>
        </w:rPr>
      </w:pPr>
    </w:p>
    <w:p w14:paraId="220E649E" w14:textId="77777777" w:rsidR="765B17B4" w:rsidRDefault="765B17B4" w:rsidP="5C21B962">
      <w:pPr>
        <w:rPr>
          <w:rFonts w:ascii="Arial" w:hAnsi="Arial" w:cs="Arial"/>
          <w:sz w:val="20"/>
          <w:szCs w:val="20"/>
        </w:rPr>
      </w:pPr>
    </w:p>
    <w:p w14:paraId="247607C9" w14:textId="77777777" w:rsidR="009F74FA" w:rsidRDefault="009F74FA" w:rsidP="5C21B962">
      <w:pPr>
        <w:rPr>
          <w:rFonts w:ascii="Arial" w:hAnsi="Arial" w:cs="Arial"/>
          <w:sz w:val="20"/>
          <w:szCs w:val="20"/>
        </w:rPr>
      </w:pPr>
    </w:p>
    <w:p w14:paraId="56C6C839" w14:textId="77777777" w:rsidR="009F74FA" w:rsidRDefault="009F74FA" w:rsidP="5C21B962">
      <w:pPr>
        <w:rPr>
          <w:rFonts w:ascii="Arial" w:hAnsi="Arial" w:cs="Arial"/>
          <w:sz w:val="20"/>
          <w:szCs w:val="20"/>
        </w:rPr>
      </w:pPr>
    </w:p>
    <w:p w14:paraId="3C5A32EF" w14:textId="77777777" w:rsidR="009F74FA" w:rsidRDefault="009F74FA" w:rsidP="5C21B962">
      <w:pPr>
        <w:rPr>
          <w:rFonts w:ascii="Arial" w:hAnsi="Arial" w:cs="Arial"/>
          <w:sz w:val="20"/>
          <w:szCs w:val="20"/>
        </w:rPr>
      </w:pPr>
    </w:p>
    <w:p w14:paraId="7D132C31" w14:textId="77777777" w:rsidR="009F74FA" w:rsidRDefault="009F74FA" w:rsidP="5C21B962">
      <w:pPr>
        <w:rPr>
          <w:rFonts w:ascii="Arial" w:hAnsi="Arial" w:cs="Arial"/>
          <w:sz w:val="20"/>
          <w:szCs w:val="20"/>
        </w:rPr>
      </w:pPr>
    </w:p>
    <w:p w14:paraId="27CAE7F0" w14:textId="77777777" w:rsidR="009F74FA" w:rsidRDefault="009F74FA" w:rsidP="5C21B962">
      <w:pPr>
        <w:rPr>
          <w:rFonts w:ascii="Arial" w:hAnsi="Arial" w:cs="Arial"/>
          <w:sz w:val="20"/>
          <w:szCs w:val="20"/>
        </w:rPr>
      </w:pPr>
    </w:p>
    <w:p w14:paraId="1B48F125" w14:textId="77777777" w:rsidR="009F74FA" w:rsidRDefault="009F74FA" w:rsidP="5C21B962">
      <w:pPr>
        <w:rPr>
          <w:rFonts w:ascii="Arial" w:hAnsi="Arial" w:cs="Arial"/>
          <w:sz w:val="20"/>
          <w:szCs w:val="20"/>
        </w:rPr>
      </w:pPr>
    </w:p>
    <w:p w14:paraId="3D1112B4" w14:textId="77777777" w:rsidR="009F74FA" w:rsidRDefault="009F74FA" w:rsidP="5C21B962">
      <w:pPr>
        <w:rPr>
          <w:rFonts w:ascii="Arial" w:hAnsi="Arial" w:cs="Arial"/>
          <w:sz w:val="20"/>
          <w:szCs w:val="20"/>
        </w:rPr>
      </w:pPr>
    </w:p>
    <w:p w14:paraId="5E1480A5" w14:textId="77777777" w:rsidR="009F74FA" w:rsidRDefault="009F74FA" w:rsidP="5C21B962">
      <w:pPr>
        <w:rPr>
          <w:rFonts w:ascii="Arial" w:hAnsi="Arial" w:cs="Arial"/>
          <w:sz w:val="20"/>
          <w:szCs w:val="20"/>
        </w:rPr>
      </w:pPr>
    </w:p>
    <w:p w14:paraId="1D36C98F" w14:textId="77777777" w:rsidR="00752988" w:rsidRDefault="00752988" w:rsidP="36FA51E3">
      <w:pPr>
        <w:rPr>
          <w:sz w:val="20"/>
          <w:szCs w:val="20"/>
        </w:rPr>
      </w:pPr>
    </w:p>
    <w:p w14:paraId="74560A8E" w14:textId="17CEE8F2" w:rsidR="5C21B962" w:rsidRPr="006458A9" w:rsidRDefault="36FA51E3" w:rsidP="36FA51E3">
      <w:pPr>
        <w:rPr>
          <w:rFonts w:ascii="Arial" w:hAnsi="Arial" w:cs="Arial"/>
          <w:sz w:val="20"/>
          <w:szCs w:val="20"/>
        </w:rPr>
      </w:pPr>
      <w:r w:rsidRPr="36FA51E3">
        <w:rPr>
          <w:rFonts w:ascii="Arial" w:hAnsi="Arial" w:cs="Arial"/>
          <w:sz w:val="20"/>
          <w:szCs w:val="20"/>
        </w:rPr>
        <w:t xml:space="preserve">                                                               Page Two</w:t>
      </w:r>
    </w:p>
    <w:p w14:paraId="22163578" w14:textId="77777777" w:rsidR="006458A9" w:rsidRDefault="006458A9" w:rsidP="006458A9">
      <w:pPr>
        <w:rPr>
          <w:sz w:val="20"/>
          <w:szCs w:val="20"/>
        </w:rPr>
      </w:pPr>
    </w:p>
    <w:p w14:paraId="0F077121" w14:textId="7AD0EB51" w:rsidR="009F74FA" w:rsidRPr="001158BA" w:rsidRDefault="006458A9" w:rsidP="009F74FA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="009F74FA">
        <w:rPr>
          <w:rFonts w:ascii="Arial" w:hAnsi="Arial" w:cs="Arial"/>
          <w:sz w:val="20"/>
          <w:szCs w:val="20"/>
        </w:rPr>
        <w:tab/>
      </w:r>
      <w:r w:rsidR="009F74FA">
        <w:rPr>
          <w:rFonts w:ascii="Arial" w:hAnsi="Arial" w:cs="Arial"/>
          <w:sz w:val="20"/>
          <w:szCs w:val="20"/>
        </w:rPr>
        <w:tab/>
      </w:r>
      <w:r w:rsidR="009F74FA">
        <w:rPr>
          <w:rFonts w:ascii="Arial" w:hAnsi="Arial" w:cs="Arial"/>
          <w:sz w:val="20"/>
          <w:szCs w:val="20"/>
        </w:rPr>
        <w:tab/>
      </w:r>
      <w:r w:rsidR="009F74FA">
        <w:rPr>
          <w:rFonts w:ascii="Arial" w:hAnsi="Arial" w:cs="Arial"/>
          <w:sz w:val="20"/>
          <w:szCs w:val="20"/>
        </w:rPr>
        <w:tab/>
        <w:t>Statement on behalf of Applicant</w:t>
      </w:r>
    </w:p>
    <w:p w14:paraId="2B8BBBAF" w14:textId="77777777" w:rsidR="009F74FA" w:rsidRPr="001158BA" w:rsidRDefault="009F74FA" w:rsidP="009F74FA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>Statement of: Steve Adams</w:t>
      </w:r>
    </w:p>
    <w:p w14:paraId="2AABE0FF" w14:textId="77777777" w:rsidR="009F74FA" w:rsidRDefault="009F74FA" w:rsidP="009F74FA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 xml:space="preserve">Statement No: </w:t>
      </w:r>
      <w:r>
        <w:rPr>
          <w:rFonts w:ascii="Arial" w:hAnsi="Arial" w:cs="Arial"/>
          <w:sz w:val="20"/>
          <w:szCs w:val="20"/>
        </w:rPr>
        <w:t>1</w:t>
      </w:r>
    </w:p>
    <w:p w14:paraId="1EE367DD" w14:textId="77777777" w:rsidR="009F74FA" w:rsidRPr="001158BA" w:rsidRDefault="009F74FA" w:rsidP="009F74FA">
      <w:pPr>
        <w:rPr>
          <w:rFonts w:ascii="Arial" w:hAnsi="Arial" w:cs="Arial"/>
          <w:sz w:val="20"/>
          <w:szCs w:val="20"/>
        </w:rPr>
      </w:pPr>
      <w:r w:rsidRPr="36FA51E3">
        <w:rPr>
          <w:rFonts w:ascii="Arial" w:hAnsi="Arial" w:cs="Arial"/>
          <w:sz w:val="20"/>
          <w:szCs w:val="20"/>
        </w:rPr>
        <w:t xml:space="preserve">                                                                              Exhibit No:SA</w:t>
      </w:r>
      <w:r>
        <w:rPr>
          <w:rFonts w:ascii="Arial" w:hAnsi="Arial" w:cs="Arial"/>
          <w:sz w:val="20"/>
          <w:szCs w:val="20"/>
        </w:rPr>
        <w:t>1, SA2</w:t>
      </w:r>
    </w:p>
    <w:p w14:paraId="151438DE" w14:textId="77777777" w:rsidR="009F74FA" w:rsidRPr="001158BA" w:rsidRDefault="009F74FA" w:rsidP="009F74FA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>Dated: As Dated</w:t>
      </w:r>
    </w:p>
    <w:p w14:paraId="43D65D3D" w14:textId="77777777" w:rsidR="009F74FA" w:rsidRDefault="009F74FA" w:rsidP="009F74FA">
      <w:pPr>
        <w:rPr>
          <w:rFonts w:ascii="Arial" w:hAnsi="Arial" w:cs="Arial"/>
          <w:sz w:val="20"/>
          <w:szCs w:val="20"/>
        </w:rPr>
      </w:pPr>
    </w:p>
    <w:p w14:paraId="2D947FAC" w14:textId="77777777" w:rsidR="00E0197C" w:rsidRDefault="00E0197C" w:rsidP="009F74FA">
      <w:pPr>
        <w:rPr>
          <w:rFonts w:ascii="Arial" w:hAnsi="Arial" w:cs="Arial"/>
          <w:sz w:val="20"/>
          <w:szCs w:val="20"/>
        </w:rPr>
      </w:pPr>
    </w:p>
    <w:p w14:paraId="11C3B6AB" w14:textId="77777777" w:rsidR="009F74FA" w:rsidRDefault="009F74FA" w:rsidP="009F74FA">
      <w:pPr>
        <w:rPr>
          <w:rFonts w:ascii="Arial" w:eastAsia="Arial" w:hAnsi="Arial" w:cs="Arial"/>
          <w:sz w:val="20"/>
          <w:szCs w:val="20"/>
        </w:rPr>
      </w:pPr>
    </w:p>
    <w:p w14:paraId="1C4378DE" w14:textId="77777777" w:rsidR="009F74FA" w:rsidRDefault="009F74FA" w:rsidP="009F74FA">
      <w:pPr>
        <w:pStyle w:val="Heading1"/>
        <w:rPr>
          <w:rFonts w:eastAsia="Arial"/>
          <w:szCs w:val="20"/>
        </w:rPr>
      </w:pPr>
      <w:r>
        <w:rPr>
          <w:rFonts w:eastAsia="Arial"/>
          <w:szCs w:val="20"/>
        </w:rPr>
        <w:t xml:space="preserve">    </w:t>
      </w:r>
      <w:r w:rsidRPr="241AF984">
        <w:rPr>
          <w:rFonts w:eastAsia="Arial"/>
          <w:szCs w:val="20"/>
        </w:rPr>
        <w:t xml:space="preserve">IN THE </w:t>
      </w:r>
      <w:r>
        <w:rPr>
          <w:rFonts w:eastAsia="Arial"/>
          <w:szCs w:val="20"/>
        </w:rPr>
        <w:t xml:space="preserve">FAMILY COURT </w:t>
      </w:r>
      <w:r w:rsidRPr="241AF984">
        <w:rPr>
          <w:rFonts w:eastAsia="Arial"/>
          <w:szCs w:val="20"/>
        </w:rPr>
        <w:t xml:space="preserve">AT </w:t>
      </w:r>
      <w:r>
        <w:rPr>
          <w:rFonts w:eastAsia="Arial"/>
          <w:szCs w:val="20"/>
        </w:rPr>
        <w:t>HASTINGS</w:t>
      </w:r>
    </w:p>
    <w:p w14:paraId="63809FB5" w14:textId="77777777" w:rsidR="009F74FA" w:rsidRDefault="009F74FA" w:rsidP="009F74FA">
      <w:pPr>
        <w:jc w:val="right"/>
        <w:rPr>
          <w:rFonts w:ascii="Arial" w:eastAsia="Arial" w:hAnsi="Arial" w:cs="Arial"/>
          <w:sz w:val="20"/>
          <w:szCs w:val="20"/>
        </w:rPr>
      </w:pPr>
    </w:p>
    <w:p w14:paraId="587BD265" w14:textId="77777777" w:rsidR="009F74FA" w:rsidRDefault="009F74FA" w:rsidP="009F74FA">
      <w:pPr>
        <w:ind w:left="3600"/>
        <w:jc w:val="right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  </w:t>
      </w:r>
    </w:p>
    <w:p w14:paraId="21435F42" w14:textId="77777777" w:rsidR="009F74FA" w:rsidRDefault="009F74FA" w:rsidP="009F74FA">
      <w:pPr>
        <w:ind w:left="3600"/>
        <w:jc w:val="right"/>
        <w:rPr>
          <w:rFonts w:ascii="Calibri" w:hAnsi="Calibri" w:cs="Calibri"/>
          <w:caps/>
          <w:color w:val="FFFFFF"/>
          <w:sz w:val="22"/>
          <w:szCs w:val="22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  </w:t>
      </w:r>
      <w:r w:rsidRPr="1AD56502">
        <w:rPr>
          <w:rFonts w:ascii="Arial" w:eastAsia="Arial" w:hAnsi="Arial" w:cs="Arial"/>
          <w:b/>
          <w:bCs/>
          <w:sz w:val="20"/>
          <w:szCs w:val="20"/>
        </w:rPr>
        <w:t>CLAIM NO: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SD25F00026</w:t>
      </w:r>
      <w:r>
        <w:rPr>
          <w:rFonts w:ascii="Calibri" w:hAnsi="Calibri" w:cs="Calibri"/>
          <w:caps/>
          <w:color w:val="FFFFFF"/>
          <w:sz w:val="22"/>
          <w:szCs w:val="22"/>
        </w:rPr>
        <w:t>HS23F0085HS23F008</w:t>
      </w:r>
    </w:p>
    <w:p w14:paraId="2C93482C" w14:textId="77777777" w:rsidR="009F74FA" w:rsidRDefault="009F74FA" w:rsidP="009F74FA">
      <w:pPr>
        <w:jc w:val="right"/>
        <w:rPr>
          <w:rFonts w:ascii="Calibri" w:hAnsi="Calibri" w:cs="Calibri"/>
          <w:caps/>
          <w:color w:val="FFFFFF"/>
          <w:sz w:val="22"/>
          <w:szCs w:val="22"/>
        </w:rPr>
      </w:pPr>
    </w:p>
    <w:p w14:paraId="5DCC54E3" w14:textId="77777777" w:rsidR="00E0197C" w:rsidRDefault="00E0197C" w:rsidP="009F74FA">
      <w:pPr>
        <w:jc w:val="right"/>
        <w:rPr>
          <w:rFonts w:ascii="Calibri" w:hAnsi="Calibri" w:cs="Calibri"/>
          <w:caps/>
          <w:color w:val="FFFFFF"/>
          <w:sz w:val="22"/>
          <w:szCs w:val="22"/>
        </w:rPr>
      </w:pPr>
    </w:p>
    <w:p w14:paraId="30AA3667" w14:textId="34F2B311" w:rsidR="009F74FA" w:rsidRPr="009F74FA" w:rsidRDefault="009F74FA" w:rsidP="009F74FA">
      <w:pPr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Calibri" w:hAnsi="Calibri" w:cs="Calibri"/>
          <w:caps/>
          <w:color w:val="FFFFFF"/>
          <w:sz w:val="22"/>
          <w:szCs w:val="22"/>
        </w:rPr>
        <w:t>53</w:t>
      </w:r>
      <w:r w:rsidRPr="00F934F5">
        <w:rPr>
          <w:b/>
          <w:bCs/>
        </w:rPr>
        <w:t xml:space="preserve">                                                 </w:t>
      </w:r>
      <w:r w:rsidRPr="00F934F5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0CF5D594" w14:textId="77777777" w:rsidR="009F74FA" w:rsidRDefault="009F74FA" w:rsidP="009F74F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 GEORGIA CHAPMAN</w:t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b/>
          <w:bCs/>
          <w:sz w:val="20"/>
          <w:szCs w:val="20"/>
        </w:rPr>
        <w:t xml:space="preserve">           </w:t>
      </w:r>
      <w:r>
        <w:rPr>
          <w:rFonts w:ascii="Arial" w:hAnsi="Arial" w:cs="Arial"/>
          <w:b/>
          <w:bCs/>
          <w:sz w:val="20"/>
          <w:szCs w:val="20"/>
        </w:rPr>
        <w:t xml:space="preserve">              </w:t>
      </w:r>
      <w:r w:rsidRPr="00F934F5">
        <w:rPr>
          <w:rFonts w:ascii="Arial" w:hAnsi="Arial" w:cs="Arial"/>
          <w:b/>
          <w:bCs/>
          <w:sz w:val="20"/>
          <w:szCs w:val="20"/>
        </w:rPr>
        <w:t xml:space="preserve">     </w:t>
      </w:r>
      <w:r>
        <w:rPr>
          <w:rFonts w:ascii="Arial" w:hAnsi="Arial" w:cs="Arial"/>
          <w:b/>
          <w:bCs/>
          <w:sz w:val="20"/>
          <w:szCs w:val="20"/>
        </w:rPr>
        <w:tab/>
      </w:r>
      <w:r w:rsidRPr="00F934F5">
        <w:rPr>
          <w:rFonts w:ascii="Arial" w:hAnsi="Arial" w:cs="Arial"/>
          <w:b/>
          <w:bCs/>
          <w:sz w:val="20"/>
          <w:szCs w:val="20"/>
        </w:rPr>
        <w:t>APPLICANT</w:t>
      </w:r>
      <w:r w:rsidRPr="00F934F5">
        <w:rPr>
          <w:rFonts w:ascii="Arial" w:hAnsi="Arial" w:cs="Arial"/>
          <w:b/>
          <w:bCs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</w:p>
    <w:p w14:paraId="0EF0B581" w14:textId="77777777" w:rsidR="009F74FA" w:rsidRPr="00F934F5" w:rsidRDefault="009F74FA" w:rsidP="009F74FA">
      <w:pPr>
        <w:rPr>
          <w:rFonts w:ascii="Arial" w:hAnsi="Arial" w:cs="Arial"/>
          <w:b/>
          <w:bCs/>
          <w:sz w:val="20"/>
          <w:szCs w:val="20"/>
        </w:rPr>
      </w:pPr>
    </w:p>
    <w:p w14:paraId="4E0F3F2B" w14:textId="77777777" w:rsidR="009F74FA" w:rsidRDefault="009F74FA" w:rsidP="009F74FA">
      <w:pPr>
        <w:ind w:left="2160" w:firstLine="720"/>
        <w:rPr>
          <w:rFonts w:ascii="Arial" w:hAnsi="Arial" w:cs="Arial"/>
          <w:b/>
          <w:bCs/>
          <w:sz w:val="20"/>
          <w:szCs w:val="20"/>
        </w:rPr>
      </w:pPr>
      <w:r w:rsidRPr="10AA8538">
        <w:rPr>
          <w:rFonts w:ascii="Arial" w:hAnsi="Arial" w:cs="Arial"/>
          <w:b/>
          <w:bCs/>
          <w:sz w:val="20"/>
          <w:szCs w:val="20"/>
        </w:rPr>
        <w:t xml:space="preserve">  </w:t>
      </w:r>
      <w:r>
        <w:tab/>
      </w:r>
      <w:r w:rsidRPr="10AA8538">
        <w:rPr>
          <w:rFonts w:ascii="Arial" w:hAnsi="Arial" w:cs="Arial"/>
          <w:b/>
          <w:bCs/>
          <w:sz w:val="20"/>
          <w:szCs w:val="20"/>
        </w:rPr>
        <w:t xml:space="preserve">    </w:t>
      </w:r>
    </w:p>
    <w:p w14:paraId="39F73B80" w14:textId="77777777" w:rsidR="009F74FA" w:rsidRDefault="009F74FA" w:rsidP="009F74FA">
      <w:pPr>
        <w:ind w:left="3600" w:firstLine="720"/>
        <w:rPr>
          <w:rFonts w:ascii="Arial" w:hAnsi="Arial" w:cs="Arial"/>
          <w:b/>
          <w:bCs/>
          <w:sz w:val="20"/>
          <w:szCs w:val="20"/>
        </w:rPr>
      </w:pPr>
      <w:r w:rsidRPr="0A5BED5E">
        <w:rPr>
          <w:rFonts w:ascii="Arial" w:hAnsi="Arial" w:cs="Arial"/>
          <w:b/>
          <w:bCs/>
          <w:sz w:val="20"/>
          <w:szCs w:val="20"/>
        </w:rPr>
        <w:t xml:space="preserve"> -v-</w:t>
      </w:r>
    </w:p>
    <w:p w14:paraId="5CB26009" w14:textId="77777777" w:rsidR="009F74FA" w:rsidRDefault="009F74FA" w:rsidP="009F74FA">
      <w:pPr>
        <w:rPr>
          <w:rFonts w:ascii="Arial" w:hAnsi="Arial" w:cs="Arial"/>
          <w:b/>
          <w:bCs/>
          <w:sz w:val="20"/>
          <w:szCs w:val="20"/>
        </w:rPr>
      </w:pPr>
    </w:p>
    <w:p w14:paraId="421B1E7F" w14:textId="77777777" w:rsidR="009F74FA" w:rsidRDefault="009F74FA" w:rsidP="009F74FA">
      <w:pPr>
        <w:rPr>
          <w:rFonts w:ascii="Arial" w:hAnsi="Arial" w:cs="Arial"/>
          <w:b/>
          <w:bCs/>
          <w:sz w:val="20"/>
          <w:szCs w:val="20"/>
        </w:rPr>
      </w:pPr>
    </w:p>
    <w:p w14:paraId="256DD730" w14:textId="77777777" w:rsidR="009F74FA" w:rsidRDefault="009F74FA" w:rsidP="009F74FA">
      <w:pPr>
        <w:rPr>
          <w:rFonts w:ascii="Arial" w:hAnsi="Arial" w:cs="Arial"/>
          <w:b/>
          <w:bCs/>
          <w:sz w:val="20"/>
          <w:szCs w:val="20"/>
        </w:rPr>
      </w:pPr>
    </w:p>
    <w:p w14:paraId="01E5193E" w14:textId="77777777" w:rsidR="009F74FA" w:rsidRDefault="009F74FA" w:rsidP="009F74FA">
      <w:pPr>
        <w:rPr>
          <w:rFonts w:ascii="Arial" w:hAnsi="Arial" w:cs="Arial"/>
          <w:b/>
          <w:bCs/>
          <w:sz w:val="20"/>
          <w:szCs w:val="20"/>
        </w:rPr>
      </w:pPr>
      <w:r w:rsidRPr="1AD56502">
        <w:rPr>
          <w:rFonts w:ascii="Arial" w:hAnsi="Arial" w:cs="Arial"/>
          <w:b/>
          <w:bCs/>
          <w:sz w:val="20"/>
          <w:szCs w:val="20"/>
        </w:rPr>
        <w:t xml:space="preserve">   </w:t>
      </w:r>
      <w:r>
        <w:rPr>
          <w:rFonts w:ascii="Arial" w:hAnsi="Arial" w:cs="Arial"/>
          <w:b/>
          <w:bCs/>
          <w:sz w:val="20"/>
          <w:szCs w:val="20"/>
        </w:rPr>
        <w:t xml:space="preserve"> EDWARD DISCOMBE</w:t>
      </w:r>
      <w:r>
        <w:tab/>
      </w:r>
      <w:r>
        <w:tab/>
        <w:t xml:space="preserve">             </w:t>
      </w:r>
      <w:r w:rsidRPr="1AD56502">
        <w:rPr>
          <w:rFonts w:ascii="Arial" w:hAnsi="Arial" w:cs="Arial"/>
          <w:b/>
          <w:bCs/>
          <w:sz w:val="20"/>
          <w:szCs w:val="20"/>
        </w:rPr>
        <w:t xml:space="preserve">                                      </w:t>
      </w:r>
      <w:r>
        <w:rPr>
          <w:rFonts w:ascii="Arial" w:hAnsi="Arial" w:cs="Arial"/>
          <w:b/>
          <w:bCs/>
          <w:sz w:val="20"/>
          <w:szCs w:val="20"/>
        </w:rPr>
        <w:t>RESPONDENT</w:t>
      </w:r>
    </w:p>
    <w:p w14:paraId="6A5D907E" w14:textId="4D0619F8" w:rsidR="00CD1D7F" w:rsidRDefault="00CD1D7F" w:rsidP="009F74FA">
      <w:pPr>
        <w:rPr>
          <w:sz w:val="20"/>
          <w:szCs w:val="20"/>
        </w:rPr>
      </w:pPr>
    </w:p>
    <w:p w14:paraId="2DD15ED4" w14:textId="77777777" w:rsidR="006458A9" w:rsidRPr="001158BA" w:rsidRDefault="006458A9" w:rsidP="006458A9">
      <w:pPr>
        <w:rPr>
          <w:rFonts w:ascii="Arial" w:hAnsi="Arial" w:cs="Arial"/>
          <w:sz w:val="20"/>
          <w:szCs w:val="20"/>
        </w:rPr>
      </w:pPr>
    </w:p>
    <w:p w14:paraId="6969D82B" w14:textId="77777777" w:rsidR="00C114D0" w:rsidRDefault="00C114D0" w:rsidP="36FA51E3">
      <w:pPr>
        <w:rPr>
          <w:b/>
          <w:bCs/>
          <w:sz w:val="20"/>
          <w:szCs w:val="20"/>
        </w:rPr>
      </w:pPr>
    </w:p>
    <w:p w14:paraId="69D316C2" w14:textId="77777777" w:rsidR="009C52FC" w:rsidRDefault="009C52FC" w:rsidP="00442AB3">
      <w:pPr>
        <w:rPr>
          <w:b/>
          <w:bCs/>
          <w:sz w:val="20"/>
          <w:szCs w:val="20"/>
        </w:rPr>
      </w:pPr>
    </w:p>
    <w:p w14:paraId="3343D800" w14:textId="77777777" w:rsidR="009F74FA" w:rsidRDefault="009F74FA" w:rsidP="00442AB3">
      <w:pPr>
        <w:rPr>
          <w:b/>
          <w:bCs/>
          <w:sz w:val="20"/>
          <w:szCs w:val="20"/>
        </w:rPr>
      </w:pPr>
    </w:p>
    <w:p w14:paraId="56712F46" w14:textId="77777777" w:rsidR="009F74FA" w:rsidRPr="001158BA" w:rsidRDefault="009F74FA" w:rsidP="00442AB3">
      <w:pPr>
        <w:rPr>
          <w:b/>
          <w:bCs/>
          <w:sz w:val="20"/>
          <w:szCs w:val="20"/>
        </w:rPr>
      </w:pPr>
    </w:p>
    <w:p w14:paraId="621D0450" w14:textId="77CB4395" w:rsidR="009C52FC" w:rsidRPr="001158BA" w:rsidRDefault="36FA51E3" w:rsidP="3DA982FE">
      <w:pPr>
        <w:pStyle w:val="Heading2"/>
      </w:pPr>
      <w:r>
        <w:t>EXHIBIT ‘SA</w:t>
      </w:r>
      <w:r w:rsidR="006458A9">
        <w:t>1</w:t>
      </w:r>
      <w:r>
        <w:t>’</w:t>
      </w:r>
    </w:p>
    <w:p w14:paraId="0E3B6A3A" w14:textId="77777777" w:rsidR="009C52FC" w:rsidRPr="001158BA" w:rsidRDefault="009C52FC" w:rsidP="009C52FC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</w:p>
    <w:p w14:paraId="1866DB89" w14:textId="77777777" w:rsidR="009C52FC" w:rsidRPr="001158BA" w:rsidRDefault="009C52FC" w:rsidP="009C52FC">
      <w:pPr>
        <w:rPr>
          <w:rFonts w:ascii="Arial" w:hAnsi="Arial" w:cs="Arial"/>
          <w:sz w:val="20"/>
          <w:szCs w:val="20"/>
        </w:rPr>
      </w:pPr>
    </w:p>
    <w:p w14:paraId="3D00CD8B" w14:textId="77777777" w:rsidR="009C52FC" w:rsidRPr="001158BA" w:rsidRDefault="009C52FC" w:rsidP="009C52FC">
      <w:pPr>
        <w:rPr>
          <w:rFonts w:ascii="Arial" w:hAnsi="Arial" w:cs="Arial"/>
          <w:sz w:val="20"/>
          <w:szCs w:val="20"/>
        </w:rPr>
      </w:pPr>
    </w:p>
    <w:p w14:paraId="62DA1EDE" w14:textId="51395044" w:rsidR="009C52FC" w:rsidRPr="001158BA" w:rsidRDefault="36FA51E3" w:rsidP="009C52FC">
      <w:pPr>
        <w:rPr>
          <w:rFonts w:ascii="Arial" w:hAnsi="Arial" w:cs="Arial"/>
          <w:sz w:val="20"/>
          <w:szCs w:val="20"/>
        </w:rPr>
      </w:pPr>
      <w:r w:rsidRPr="36FA51E3">
        <w:rPr>
          <w:rFonts w:ascii="Arial" w:hAnsi="Arial" w:cs="Arial"/>
          <w:sz w:val="20"/>
          <w:szCs w:val="20"/>
        </w:rPr>
        <w:t xml:space="preserve">     These are the documents marked ‘SA</w:t>
      </w:r>
      <w:r w:rsidR="006458A9">
        <w:rPr>
          <w:rFonts w:ascii="Arial" w:hAnsi="Arial" w:cs="Arial"/>
          <w:sz w:val="20"/>
          <w:szCs w:val="20"/>
        </w:rPr>
        <w:t>1</w:t>
      </w:r>
      <w:r w:rsidRPr="36FA51E3">
        <w:rPr>
          <w:rFonts w:ascii="Arial" w:hAnsi="Arial" w:cs="Arial"/>
          <w:sz w:val="20"/>
          <w:szCs w:val="20"/>
        </w:rPr>
        <w:t>’ referred to in the statement of Steve Adams.</w:t>
      </w:r>
    </w:p>
    <w:p w14:paraId="64DF0E87" w14:textId="77777777" w:rsidR="009C52FC" w:rsidRPr="001158BA" w:rsidRDefault="009C52FC" w:rsidP="009C52FC">
      <w:pPr>
        <w:rPr>
          <w:rFonts w:ascii="Arial" w:hAnsi="Arial" w:cs="Arial"/>
          <w:sz w:val="20"/>
          <w:szCs w:val="20"/>
        </w:rPr>
      </w:pPr>
    </w:p>
    <w:p w14:paraId="5C3D2FC0" w14:textId="77777777" w:rsidR="009C52FC" w:rsidRDefault="009C52FC" w:rsidP="009C52FC">
      <w:pPr>
        <w:rPr>
          <w:rFonts w:ascii="Arial" w:hAnsi="Arial" w:cs="Arial"/>
          <w:sz w:val="20"/>
          <w:szCs w:val="20"/>
        </w:rPr>
      </w:pPr>
    </w:p>
    <w:p w14:paraId="6D67F88F" w14:textId="77777777" w:rsidR="009F74FA" w:rsidRDefault="009F74FA" w:rsidP="009C52FC">
      <w:pPr>
        <w:rPr>
          <w:rFonts w:ascii="Arial" w:hAnsi="Arial" w:cs="Arial"/>
          <w:sz w:val="20"/>
          <w:szCs w:val="20"/>
        </w:rPr>
      </w:pPr>
    </w:p>
    <w:p w14:paraId="3FA8C5B2" w14:textId="77777777" w:rsidR="009F74FA" w:rsidRPr="001158BA" w:rsidRDefault="009F74FA" w:rsidP="009C52FC">
      <w:pPr>
        <w:rPr>
          <w:rFonts w:ascii="Arial" w:hAnsi="Arial" w:cs="Arial"/>
          <w:sz w:val="20"/>
          <w:szCs w:val="20"/>
        </w:rPr>
      </w:pPr>
    </w:p>
    <w:p w14:paraId="325DC95E" w14:textId="77777777" w:rsidR="009C52FC" w:rsidRPr="001158BA" w:rsidRDefault="009C52FC" w:rsidP="009C52FC">
      <w:pPr>
        <w:rPr>
          <w:rFonts w:ascii="Arial" w:hAnsi="Arial" w:cs="Arial"/>
          <w:sz w:val="20"/>
          <w:szCs w:val="20"/>
        </w:rPr>
      </w:pPr>
    </w:p>
    <w:p w14:paraId="5302F536" w14:textId="77777777" w:rsidR="009C52FC" w:rsidRPr="001158BA" w:rsidRDefault="3DA982FE" w:rsidP="3DA982FE">
      <w:r w:rsidRPr="3DA982FE">
        <w:rPr>
          <w:rFonts w:ascii="Arial" w:hAnsi="Arial" w:cs="Arial"/>
          <w:sz w:val="20"/>
          <w:szCs w:val="20"/>
        </w:rPr>
        <w:t>Signed:</w:t>
      </w:r>
    </w:p>
    <w:p w14:paraId="3385FF32" w14:textId="77777777" w:rsidR="009C52FC" w:rsidRDefault="1AD56502" w:rsidP="3DA982FE">
      <w:pPr>
        <w:rPr>
          <w:rFonts w:ascii="Arial" w:hAnsi="Arial" w:cs="Arial"/>
          <w:sz w:val="20"/>
          <w:szCs w:val="20"/>
        </w:rPr>
      </w:pPr>
      <w:r w:rsidRPr="1AD56502">
        <w:rPr>
          <w:rFonts w:ascii="Arial" w:hAnsi="Arial" w:cs="Arial"/>
          <w:sz w:val="20"/>
          <w:szCs w:val="20"/>
        </w:rPr>
        <w:t xml:space="preserve"> </w:t>
      </w:r>
      <w:r w:rsidR="36FA51E3">
        <w:rPr>
          <w:noProof/>
        </w:rPr>
        <w:drawing>
          <wp:inline distT="0" distB="0" distL="0" distR="0" wp14:anchorId="5514C631" wp14:editId="190429FC">
            <wp:extent cx="1366502" cy="419268"/>
            <wp:effectExtent l="0" t="0" r="0" b="0"/>
            <wp:docPr id="1545524626" name="Picture 154552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55246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02" cy="4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735C" w14:textId="77777777" w:rsidR="00442AB3" w:rsidRPr="001158BA" w:rsidRDefault="00442AB3" w:rsidP="3DA982FE"/>
    <w:p w14:paraId="0052A25C" w14:textId="5C450199" w:rsidR="009C52FC" w:rsidRPr="001158BA" w:rsidRDefault="009C52FC" w:rsidP="009C52FC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 xml:space="preserve">Steve Adams </w:t>
      </w:r>
      <w:r w:rsidR="00442AB3" w:rsidRPr="001158BA">
        <w:rPr>
          <w:rFonts w:ascii="Arial" w:hAnsi="Arial" w:cs="Arial"/>
          <w:sz w:val="20"/>
          <w:szCs w:val="20"/>
        </w:rPr>
        <w:t xml:space="preserve">- </w:t>
      </w:r>
      <w:r w:rsidR="00442AB3">
        <w:rPr>
          <w:rFonts w:ascii="Arial" w:hAnsi="Arial" w:cs="Arial"/>
          <w:sz w:val="20"/>
          <w:szCs w:val="20"/>
        </w:rPr>
        <w:t>Process</w:t>
      </w:r>
      <w:r w:rsidR="006B2989" w:rsidRPr="001158BA">
        <w:rPr>
          <w:rFonts w:ascii="Arial" w:hAnsi="Arial" w:cs="Arial"/>
          <w:sz w:val="20"/>
          <w:szCs w:val="20"/>
        </w:rPr>
        <w:t xml:space="preserve"> Server</w:t>
      </w:r>
    </w:p>
    <w:p w14:paraId="7D2B57F1" w14:textId="77777777" w:rsidR="009C52FC" w:rsidRPr="001158BA" w:rsidRDefault="009C52FC" w:rsidP="009C52FC">
      <w:pPr>
        <w:rPr>
          <w:rFonts w:ascii="Arial" w:hAnsi="Arial" w:cs="Arial"/>
          <w:sz w:val="20"/>
          <w:szCs w:val="20"/>
        </w:rPr>
      </w:pPr>
    </w:p>
    <w:p w14:paraId="02D9C56C" w14:textId="0072CD93" w:rsidR="00EA52F2" w:rsidRPr="001158BA" w:rsidRDefault="00EA52F2" w:rsidP="00EA52F2">
      <w:pPr>
        <w:rPr>
          <w:rFonts w:ascii="Arial" w:hAnsi="Arial" w:cs="Arial"/>
          <w:sz w:val="20"/>
          <w:szCs w:val="20"/>
        </w:rPr>
      </w:pPr>
      <w:r w:rsidRPr="1AD56502">
        <w:rPr>
          <w:rFonts w:ascii="Arial" w:hAnsi="Arial" w:cs="Arial"/>
          <w:sz w:val="20"/>
          <w:szCs w:val="20"/>
        </w:rPr>
        <w:t xml:space="preserve">Dated: </w:t>
      </w:r>
      <w:r w:rsidR="009F74FA">
        <w:rPr>
          <w:rFonts w:ascii="Arial" w:hAnsi="Arial" w:cs="Arial"/>
          <w:sz w:val="20"/>
          <w:szCs w:val="20"/>
        </w:rPr>
        <w:t>5</w:t>
      </w:r>
      <w:r w:rsidR="006458A9" w:rsidRPr="006458A9">
        <w:rPr>
          <w:rFonts w:ascii="Arial" w:hAnsi="Arial" w:cs="Arial"/>
          <w:sz w:val="20"/>
          <w:szCs w:val="20"/>
          <w:vertAlign w:val="superscript"/>
        </w:rPr>
        <w:t>th</w:t>
      </w:r>
      <w:r w:rsidR="006458A9">
        <w:rPr>
          <w:rFonts w:ascii="Arial" w:hAnsi="Arial" w:cs="Arial"/>
          <w:sz w:val="20"/>
          <w:szCs w:val="20"/>
        </w:rPr>
        <w:t xml:space="preserve"> </w:t>
      </w:r>
      <w:r w:rsidR="009F74FA">
        <w:rPr>
          <w:rFonts w:ascii="Arial" w:hAnsi="Arial" w:cs="Arial"/>
          <w:sz w:val="20"/>
          <w:szCs w:val="20"/>
        </w:rPr>
        <w:t>February</w:t>
      </w:r>
      <w:r w:rsidR="006458A9">
        <w:rPr>
          <w:rFonts w:ascii="Arial" w:hAnsi="Arial" w:cs="Arial"/>
          <w:sz w:val="20"/>
          <w:szCs w:val="20"/>
        </w:rPr>
        <w:t xml:space="preserve"> 202</w:t>
      </w:r>
      <w:r w:rsidR="009F74FA">
        <w:rPr>
          <w:rFonts w:ascii="Arial" w:hAnsi="Arial" w:cs="Arial"/>
          <w:sz w:val="20"/>
          <w:szCs w:val="20"/>
        </w:rPr>
        <w:t>5</w:t>
      </w:r>
    </w:p>
    <w:p w14:paraId="77776E50" w14:textId="77777777" w:rsidR="009C52FC" w:rsidRPr="001158BA" w:rsidRDefault="009C52FC" w:rsidP="009C52FC">
      <w:pPr>
        <w:rPr>
          <w:rFonts w:ascii="Arial" w:hAnsi="Arial" w:cs="Arial"/>
          <w:sz w:val="20"/>
          <w:szCs w:val="20"/>
        </w:rPr>
      </w:pPr>
    </w:p>
    <w:p w14:paraId="3BCFE81A" w14:textId="77777777" w:rsidR="001020C9" w:rsidRDefault="001020C9" w:rsidP="36FA51E3">
      <w:pPr>
        <w:rPr>
          <w:sz w:val="20"/>
          <w:szCs w:val="20"/>
        </w:rPr>
      </w:pPr>
    </w:p>
    <w:p w14:paraId="32081393" w14:textId="77777777" w:rsidR="001020C9" w:rsidRPr="001158BA" w:rsidRDefault="001020C9" w:rsidP="00063E98">
      <w:pPr>
        <w:rPr>
          <w:rFonts w:ascii="Arial" w:hAnsi="Arial" w:cs="Arial"/>
          <w:sz w:val="20"/>
          <w:szCs w:val="20"/>
        </w:rPr>
      </w:pPr>
    </w:p>
    <w:p w14:paraId="7AE3B7FB" w14:textId="77777777" w:rsidR="36FA51E3" w:rsidRDefault="36FA51E3" w:rsidP="36FA51E3">
      <w:pPr>
        <w:rPr>
          <w:sz w:val="20"/>
          <w:szCs w:val="20"/>
        </w:rPr>
      </w:pPr>
    </w:p>
    <w:p w14:paraId="7594905E" w14:textId="77777777" w:rsidR="00442AB3" w:rsidRDefault="00442AB3" w:rsidP="36FA51E3">
      <w:pPr>
        <w:rPr>
          <w:sz w:val="20"/>
          <w:szCs w:val="20"/>
        </w:rPr>
      </w:pPr>
    </w:p>
    <w:p w14:paraId="381EF125" w14:textId="77777777" w:rsidR="00442AB3" w:rsidRDefault="00442AB3" w:rsidP="36FA51E3">
      <w:pPr>
        <w:rPr>
          <w:sz w:val="20"/>
          <w:szCs w:val="20"/>
        </w:rPr>
      </w:pPr>
    </w:p>
    <w:p w14:paraId="0D160043" w14:textId="77777777" w:rsidR="36FA51E3" w:rsidRDefault="36FA51E3" w:rsidP="36FA51E3">
      <w:pPr>
        <w:rPr>
          <w:sz w:val="20"/>
          <w:szCs w:val="20"/>
        </w:rPr>
      </w:pPr>
    </w:p>
    <w:p w14:paraId="2014C95B" w14:textId="77777777" w:rsidR="006122FE" w:rsidRDefault="701EA9DD" w:rsidP="001020C9">
      <w:pPr>
        <w:jc w:val="center"/>
        <w:rPr>
          <w:rFonts w:ascii="Arial" w:hAnsi="Arial" w:cs="Arial"/>
          <w:sz w:val="20"/>
          <w:szCs w:val="20"/>
        </w:rPr>
      </w:pPr>
      <w:r w:rsidRPr="701EA9DD">
        <w:rPr>
          <w:rFonts w:ascii="Arial" w:hAnsi="Arial" w:cs="Arial"/>
          <w:sz w:val="20"/>
          <w:szCs w:val="20"/>
        </w:rPr>
        <w:t>Page Three</w:t>
      </w:r>
    </w:p>
    <w:p w14:paraId="587D78AE" w14:textId="77777777" w:rsidR="006122FE" w:rsidRDefault="006122FE" w:rsidP="006122FE">
      <w:pPr>
        <w:rPr>
          <w:rFonts w:ascii="Arial" w:hAnsi="Arial" w:cs="Arial"/>
          <w:sz w:val="20"/>
          <w:szCs w:val="20"/>
        </w:rPr>
      </w:pPr>
    </w:p>
    <w:p w14:paraId="608B9622" w14:textId="77777777" w:rsidR="00AA4690" w:rsidRDefault="006122FE" w:rsidP="001020C9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                                      </w:t>
      </w:r>
      <w:r w:rsidR="330941DE" w:rsidRPr="330941DE">
        <w:rPr>
          <w:rFonts w:ascii="Arial" w:hAnsi="Arial" w:cs="Arial"/>
          <w:sz w:val="20"/>
          <w:szCs w:val="20"/>
        </w:rPr>
        <w:t xml:space="preserve">                                                 </w:t>
      </w:r>
    </w:p>
    <w:p w14:paraId="660B77E8" w14:textId="77777777" w:rsidR="008D3FDB" w:rsidRDefault="008D3FDB" w:rsidP="008D3FDB">
      <w:pPr>
        <w:rPr>
          <w:rFonts w:ascii="Arial" w:hAnsi="Arial" w:cs="Arial"/>
          <w:sz w:val="20"/>
          <w:szCs w:val="20"/>
        </w:rPr>
      </w:pPr>
    </w:p>
    <w:p w14:paraId="092BAE1E" w14:textId="1803EF53" w:rsidR="006458A9" w:rsidRPr="00E0197C" w:rsidRDefault="008D3FDB" w:rsidP="006458A9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                                           </w:t>
      </w:r>
    </w:p>
    <w:p w14:paraId="2E4E401E" w14:textId="4B2E36A1" w:rsidR="009F74FA" w:rsidRPr="001158BA" w:rsidRDefault="006458A9" w:rsidP="009F74FA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="009F74FA">
        <w:rPr>
          <w:rFonts w:ascii="Arial" w:hAnsi="Arial" w:cs="Arial"/>
          <w:sz w:val="20"/>
          <w:szCs w:val="20"/>
        </w:rPr>
        <w:tab/>
      </w:r>
      <w:r w:rsidR="009F74FA">
        <w:rPr>
          <w:rFonts w:ascii="Arial" w:hAnsi="Arial" w:cs="Arial"/>
          <w:sz w:val="20"/>
          <w:szCs w:val="20"/>
        </w:rPr>
        <w:tab/>
      </w:r>
      <w:r w:rsidR="009F74FA">
        <w:rPr>
          <w:rFonts w:ascii="Arial" w:hAnsi="Arial" w:cs="Arial"/>
          <w:sz w:val="20"/>
          <w:szCs w:val="20"/>
        </w:rPr>
        <w:tab/>
      </w:r>
      <w:r w:rsidR="009F74FA">
        <w:rPr>
          <w:rFonts w:ascii="Arial" w:hAnsi="Arial" w:cs="Arial"/>
          <w:sz w:val="20"/>
          <w:szCs w:val="20"/>
        </w:rPr>
        <w:tab/>
        <w:t>Statement on behalf of Applicant</w:t>
      </w:r>
    </w:p>
    <w:p w14:paraId="0AFE8F3A" w14:textId="77777777" w:rsidR="009F74FA" w:rsidRPr="001158BA" w:rsidRDefault="009F74FA" w:rsidP="009F74FA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>Statement of: Steve Adams</w:t>
      </w:r>
    </w:p>
    <w:p w14:paraId="62C94CC1" w14:textId="77777777" w:rsidR="009F74FA" w:rsidRDefault="009F74FA" w:rsidP="009F74FA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 xml:space="preserve">Statement No: </w:t>
      </w:r>
      <w:r>
        <w:rPr>
          <w:rFonts w:ascii="Arial" w:hAnsi="Arial" w:cs="Arial"/>
          <w:sz w:val="20"/>
          <w:szCs w:val="20"/>
        </w:rPr>
        <w:t>1</w:t>
      </w:r>
    </w:p>
    <w:p w14:paraId="5F927A27" w14:textId="77777777" w:rsidR="009F74FA" w:rsidRPr="001158BA" w:rsidRDefault="009F74FA" w:rsidP="009F74FA">
      <w:pPr>
        <w:rPr>
          <w:rFonts w:ascii="Arial" w:hAnsi="Arial" w:cs="Arial"/>
          <w:sz w:val="20"/>
          <w:szCs w:val="20"/>
        </w:rPr>
      </w:pPr>
      <w:r w:rsidRPr="36FA51E3">
        <w:rPr>
          <w:rFonts w:ascii="Arial" w:hAnsi="Arial" w:cs="Arial"/>
          <w:sz w:val="20"/>
          <w:szCs w:val="20"/>
        </w:rPr>
        <w:t xml:space="preserve">                                                                              Exhibit No:SA</w:t>
      </w:r>
      <w:r>
        <w:rPr>
          <w:rFonts w:ascii="Arial" w:hAnsi="Arial" w:cs="Arial"/>
          <w:sz w:val="20"/>
          <w:szCs w:val="20"/>
        </w:rPr>
        <w:t>1, SA2</w:t>
      </w:r>
    </w:p>
    <w:p w14:paraId="1165158B" w14:textId="77777777" w:rsidR="009F74FA" w:rsidRPr="001158BA" w:rsidRDefault="009F74FA" w:rsidP="009F74FA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</w:r>
      <w:r w:rsidRPr="001158BA">
        <w:rPr>
          <w:rFonts w:ascii="Arial" w:hAnsi="Arial" w:cs="Arial"/>
          <w:sz w:val="20"/>
          <w:szCs w:val="20"/>
        </w:rPr>
        <w:tab/>
        <w:t>Dated: As Dated</w:t>
      </w:r>
    </w:p>
    <w:p w14:paraId="6DF83422" w14:textId="77777777" w:rsidR="009F74FA" w:rsidRDefault="009F74FA" w:rsidP="009F74FA">
      <w:pPr>
        <w:rPr>
          <w:rFonts w:ascii="Arial" w:hAnsi="Arial" w:cs="Arial"/>
          <w:sz w:val="20"/>
          <w:szCs w:val="20"/>
        </w:rPr>
      </w:pPr>
    </w:p>
    <w:p w14:paraId="65F4F6DB" w14:textId="77777777" w:rsidR="009F74FA" w:rsidRDefault="009F74FA" w:rsidP="009F74FA">
      <w:pPr>
        <w:rPr>
          <w:rFonts w:ascii="Arial" w:eastAsia="Arial" w:hAnsi="Arial" w:cs="Arial"/>
          <w:sz w:val="20"/>
          <w:szCs w:val="20"/>
        </w:rPr>
      </w:pPr>
    </w:p>
    <w:p w14:paraId="1D3CE839" w14:textId="77777777" w:rsidR="00E0197C" w:rsidRDefault="00E0197C" w:rsidP="009F74FA">
      <w:pPr>
        <w:rPr>
          <w:rFonts w:ascii="Arial" w:eastAsia="Arial" w:hAnsi="Arial" w:cs="Arial"/>
          <w:sz w:val="20"/>
          <w:szCs w:val="20"/>
        </w:rPr>
      </w:pPr>
    </w:p>
    <w:p w14:paraId="01AF2F2A" w14:textId="77777777" w:rsidR="009F74FA" w:rsidRDefault="009F74FA" w:rsidP="009F74FA">
      <w:pPr>
        <w:pStyle w:val="Heading1"/>
        <w:rPr>
          <w:rFonts w:eastAsia="Arial"/>
          <w:szCs w:val="20"/>
        </w:rPr>
      </w:pPr>
      <w:r>
        <w:rPr>
          <w:rFonts w:eastAsia="Arial"/>
          <w:szCs w:val="20"/>
        </w:rPr>
        <w:t xml:space="preserve">    </w:t>
      </w:r>
      <w:r w:rsidRPr="241AF984">
        <w:rPr>
          <w:rFonts w:eastAsia="Arial"/>
          <w:szCs w:val="20"/>
        </w:rPr>
        <w:t xml:space="preserve">IN THE </w:t>
      </w:r>
      <w:r>
        <w:rPr>
          <w:rFonts w:eastAsia="Arial"/>
          <w:szCs w:val="20"/>
        </w:rPr>
        <w:t xml:space="preserve">FAMILY COURT </w:t>
      </w:r>
      <w:r w:rsidRPr="241AF984">
        <w:rPr>
          <w:rFonts w:eastAsia="Arial"/>
          <w:szCs w:val="20"/>
        </w:rPr>
        <w:t xml:space="preserve">AT </w:t>
      </w:r>
      <w:r>
        <w:rPr>
          <w:rFonts w:eastAsia="Arial"/>
          <w:szCs w:val="20"/>
        </w:rPr>
        <w:t>HASTINGS</w:t>
      </w:r>
    </w:p>
    <w:p w14:paraId="38B11E8C" w14:textId="77777777" w:rsidR="009F74FA" w:rsidRDefault="009F74FA" w:rsidP="009F74FA">
      <w:pPr>
        <w:jc w:val="right"/>
        <w:rPr>
          <w:rFonts w:ascii="Arial" w:eastAsia="Arial" w:hAnsi="Arial" w:cs="Arial"/>
          <w:sz w:val="20"/>
          <w:szCs w:val="20"/>
        </w:rPr>
      </w:pPr>
    </w:p>
    <w:p w14:paraId="7DEDB4DA" w14:textId="77777777" w:rsidR="009F74FA" w:rsidRDefault="009F74FA" w:rsidP="009F74FA">
      <w:pPr>
        <w:ind w:left="3600"/>
        <w:jc w:val="right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  </w:t>
      </w:r>
    </w:p>
    <w:p w14:paraId="234017CB" w14:textId="77777777" w:rsidR="009F74FA" w:rsidRDefault="009F74FA" w:rsidP="009F74FA">
      <w:pPr>
        <w:ind w:left="3600"/>
        <w:jc w:val="right"/>
        <w:rPr>
          <w:rFonts w:ascii="Calibri" w:hAnsi="Calibri" w:cs="Calibri"/>
          <w:caps/>
          <w:color w:val="FFFFFF"/>
          <w:sz w:val="22"/>
          <w:szCs w:val="22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  </w:t>
      </w:r>
      <w:r w:rsidRPr="1AD56502">
        <w:rPr>
          <w:rFonts w:ascii="Arial" w:eastAsia="Arial" w:hAnsi="Arial" w:cs="Arial"/>
          <w:b/>
          <w:bCs/>
          <w:sz w:val="20"/>
          <w:szCs w:val="20"/>
        </w:rPr>
        <w:t>CLAIM NO: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SD25F00026</w:t>
      </w:r>
      <w:r>
        <w:rPr>
          <w:rFonts w:ascii="Calibri" w:hAnsi="Calibri" w:cs="Calibri"/>
          <w:caps/>
          <w:color w:val="FFFFFF"/>
          <w:sz w:val="22"/>
          <w:szCs w:val="22"/>
        </w:rPr>
        <w:t>HS23F0085HS23F008</w:t>
      </w:r>
    </w:p>
    <w:p w14:paraId="66F81B96" w14:textId="77777777" w:rsidR="009F74FA" w:rsidRDefault="009F74FA" w:rsidP="009F74FA">
      <w:pPr>
        <w:jc w:val="right"/>
        <w:rPr>
          <w:rFonts w:ascii="Calibri" w:hAnsi="Calibri" w:cs="Calibri"/>
          <w:caps/>
          <w:color w:val="FFFFFF"/>
          <w:sz w:val="22"/>
          <w:szCs w:val="22"/>
        </w:rPr>
      </w:pPr>
    </w:p>
    <w:p w14:paraId="62847E9F" w14:textId="77777777" w:rsidR="009F74FA" w:rsidRDefault="009F74FA" w:rsidP="009F74FA">
      <w:pPr>
        <w:jc w:val="right"/>
        <w:rPr>
          <w:rFonts w:ascii="Calibri" w:hAnsi="Calibri" w:cs="Calibri"/>
          <w:caps/>
          <w:color w:val="FFFFFF"/>
          <w:sz w:val="22"/>
          <w:szCs w:val="22"/>
        </w:rPr>
      </w:pPr>
    </w:p>
    <w:p w14:paraId="20471D27" w14:textId="77777777" w:rsidR="00E0197C" w:rsidRDefault="00E0197C" w:rsidP="009F74FA">
      <w:pPr>
        <w:jc w:val="right"/>
        <w:rPr>
          <w:rFonts w:ascii="Calibri" w:hAnsi="Calibri" w:cs="Calibri"/>
          <w:caps/>
          <w:color w:val="FFFFFF"/>
          <w:sz w:val="22"/>
          <w:szCs w:val="22"/>
        </w:rPr>
      </w:pPr>
    </w:p>
    <w:p w14:paraId="6CDD7F51" w14:textId="574739E2" w:rsidR="009F74FA" w:rsidRPr="009F74FA" w:rsidRDefault="009F74FA" w:rsidP="009F74FA">
      <w:pPr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Calibri" w:hAnsi="Calibri" w:cs="Calibri"/>
          <w:caps/>
          <w:color w:val="FFFFFF"/>
          <w:sz w:val="22"/>
          <w:szCs w:val="22"/>
        </w:rPr>
        <w:t>53</w:t>
      </w:r>
      <w:r w:rsidRPr="00F934F5">
        <w:rPr>
          <w:b/>
          <w:bCs/>
        </w:rPr>
        <w:t xml:space="preserve">                                                 </w:t>
      </w:r>
      <w:r w:rsidRPr="00F934F5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19F4A14C" w14:textId="77777777" w:rsidR="009F74FA" w:rsidRDefault="009F74FA" w:rsidP="009F74F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 GEORGIA CHAPMAN</w:t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b/>
          <w:bCs/>
          <w:sz w:val="20"/>
          <w:szCs w:val="20"/>
        </w:rPr>
        <w:t xml:space="preserve">           </w:t>
      </w:r>
      <w:r>
        <w:rPr>
          <w:rFonts w:ascii="Arial" w:hAnsi="Arial" w:cs="Arial"/>
          <w:b/>
          <w:bCs/>
          <w:sz w:val="20"/>
          <w:szCs w:val="20"/>
        </w:rPr>
        <w:t xml:space="preserve">              </w:t>
      </w:r>
      <w:r w:rsidRPr="00F934F5">
        <w:rPr>
          <w:rFonts w:ascii="Arial" w:hAnsi="Arial" w:cs="Arial"/>
          <w:b/>
          <w:bCs/>
          <w:sz w:val="20"/>
          <w:szCs w:val="20"/>
        </w:rPr>
        <w:t xml:space="preserve">     </w:t>
      </w:r>
      <w:r>
        <w:rPr>
          <w:rFonts w:ascii="Arial" w:hAnsi="Arial" w:cs="Arial"/>
          <w:b/>
          <w:bCs/>
          <w:sz w:val="20"/>
          <w:szCs w:val="20"/>
        </w:rPr>
        <w:tab/>
      </w:r>
      <w:r w:rsidRPr="00F934F5">
        <w:rPr>
          <w:rFonts w:ascii="Arial" w:hAnsi="Arial" w:cs="Arial"/>
          <w:b/>
          <w:bCs/>
          <w:sz w:val="20"/>
          <w:szCs w:val="20"/>
        </w:rPr>
        <w:t>APPLICANT</w:t>
      </w:r>
      <w:r w:rsidRPr="00F934F5">
        <w:rPr>
          <w:rFonts w:ascii="Arial" w:hAnsi="Arial" w:cs="Arial"/>
          <w:b/>
          <w:bCs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  <w:r w:rsidRPr="00F934F5">
        <w:rPr>
          <w:rFonts w:ascii="Arial" w:hAnsi="Arial" w:cs="Arial"/>
          <w:sz w:val="20"/>
          <w:szCs w:val="20"/>
        </w:rPr>
        <w:tab/>
      </w:r>
    </w:p>
    <w:p w14:paraId="086A2597" w14:textId="0FFA8CB4" w:rsidR="009F74FA" w:rsidRPr="00F934F5" w:rsidRDefault="009F74FA" w:rsidP="009F74FA">
      <w:pPr>
        <w:rPr>
          <w:rFonts w:ascii="Arial" w:hAnsi="Arial" w:cs="Arial"/>
          <w:b/>
          <w:bCs/>
          <w:sz w:val="20"/>
          <w:szCs w:val="20"/>
        </w:rPr>
      </w:pPr>
      <w:r w:rsidRPr="00F934F5">
        <w:rPr>
          <w:rFonts w:ascii="Arial" w:hAnsi="Arial" w:cs="Arial"/>
          <w:sz w:val="20"/>
          <w:szCs w:val="20"/>
        </w:rPr>
        <w:tab/>
      </w:r>
    </w:p>
    <w:p w14:paraId="6B30B957" w14:textId="77777777" w:rsidR="009F74FA" w:rsidRDefault="009F74FA" w:rsidP="009F74FA">
      <w:pPr>
        <w:ind w:left="2160" w:firstLine="720"/>
        <w:rPr>
          <w:rFonts w:ascii="Arial" w:hAnsi="Arial" w:cs="Arial"/>
          <w:b/>
          <w:bCs/>
          <w:sz w:val="20"/>
          <w:szCs w:val="20"/>
        </w:rPr>
      </w:pPr>
      <w:r w:rsidRPr="10AA8538">
        <w:rPr>
          <w:rFonts w:ascii="Arial" w:hAnsi="Arial" w:cs="Arial"/>
          <w:b/>
          <w:bCs/>
          <w:sz w:val="20"/>
          <w:szCs w:val="20"/>
        </w:rPr>
        <w:t xml:space="preserve">  </w:t>
      </w:r>
      <w:r>
        <w:tab/>
      </w:r>
      <w:r w:rsidRPr="10AA8538">
        <w:rPr>
          <w:rFonts w:ascii="Arial" w:hAnsi="Arial" w:cs="Arial"/>
          <w:b/>
          <w:bCs/>
          <w:sz w:val="20"/>
          <w:szCs w:val="20"/>
        </w:rPr>
        <w:t xml:space="preserve">    </w:t>
      </w:r>
    </w:p>
    <w:p w14:paraId="4743343E" w14:textId="77777777" w:rsidR="009F74FA" w:rsidRDefault="009F74FA" w:rsidP="009F74FA">
      <w:pPr>
        <w:ind w:left="3600" w:firstLine="720"/>
        <w:rPr>
          <w:rFonts w:ascii="Arial" w:hAnsi="Arial" w:cs="Arial"/>
          <w:b/>
          <w:bCs/>
          <w:sz w:val="20"/>
          <w:szCs w:val="20"/>
        </w:rPr>
      </w:pPr>
      <w:r w:rsidRPr="0A5BED5E">
        <w:rPr>
          <w:rFonts w:ascii="Arial" w:hAnsi="Arial" w:cs="Arial"/>
          <w:b/>
          <w:bCs/>
          <w:sz w:val="20"/>
          <w:szCs w:val="20"/>
        </w:rPr>
        <w:t xml:space="preserve"> -v-</w:t>
      </w:r>
    </w:p>
    <w:p w14:paraId="78380F41" w14:textId="77777777" w:rsidR="009F74FA" w:rsidRDefault="009F74FA" w:rsidP="009F74FA">
      <w:pPr>
        <w:rPr>
          <w:rFonts w:ascii="Arial" w:hAnsi="Arial" w:cs="Arial"/>
          <w:b/>
          <w:bCs/>
          <w:sz w:val="20"/>
          <w:szCs w:val="20"/>
        </w:rPr>
      </w:pPr>
    </w:p>
    <w:p w14:paraId="19AE1D90" w14:textId="77777777" w:rsidR="009F74FA" w:rsidRDefault="009F74FA" w:rsidP="009F74FA">
      <w:pPr>
        <w:rPr>
          <w:rFonts w:ascii="Arial" w:hAnsi="Arial" w:cs="Arial"/>
          <w:b/>
          <w:bCs/>
          <w:sz w:val="20"/>
          <w:szCs w:val="20"/>
        </w:rPr>
      </w:pPr>
    </w:p>
    <w:p w14:paraId="47B0D4FC" w14:textId="77777777" w:rsidR="009F74FA" w:rsidRDefault="009F74FA" w:rsidP="009F74FA">
      <w:pPr>
        <w:rPr>
          <w:rFonts w:ascii="Arial" w:hAnsi="Arial" w:cs="Arial"/>
          <w:b/>
          <w:bCs/>
          <w:sz w:val="20"/>
          <w:szCs w:val="20"/>
        </w:rPr>
      </w:pPr>
    </w:p>
    <w:p w14:paraId="65E79FCF" w14:textId="77777777" w:rsidR="009F74FA" w:rsidRDefault="009F74FA" w:rsidP="009F74FA">
      <w:pPr>
        <w:rPr>
          <w:rFonts w:ascii="Arial" w:hAnsi="Arial" w:cs="Arial"/>
          <w:b/>
          <w:bCs/>
          <w:sz w:val="20"/>
          <w:szCs w:val="20"/>
        </w:rPr>
      </w:pPr>
      <w:r w:rsidRPr="1AD56502">
        <w:rPr>
          <w:rFonts w:ascii="Arial" w:hAnsi="Arial" w:cs="Arial"/>
          <w:b/>
          <w:bCs/>
          <w:sz w:val="20"/>
          <w:szCs w:val="20"/>
        </w:rPr>
        <w:t xml:space="preserve">   </w:t>
      </w:r>
      <w:r>
        <w:rPr>
          <w:rFonts w:ascii="Arial" w:hAnsi="Arial" w:cs="Arial"/>
          <w:b/>
          <w:bCs/>
          <w:sz w:val="20"/>
          <w:szCs w:val="20"/>
        </w:rPr>
        <w:t xml:space="preserve"> EDWARD DISCOMBE</w:t>
      </w:r>
      <w:r>
        <w:tab/>
      </w:r>
      <w:r>
        <w:tab/>
        <w:t xml:space="preserve">             </w:t>
      </w:r>
      <w:r w:rsidRPr="1AD56502">
        <w:rPr>
          <w:rFonts w:ascii="Arial" w:hAnsi="Arial" w:cs="Arial"/>
          <w:b/>
          <w:bCs/>
          <w:sz w:val="20"/>
          <w:szCs w:val="20"/>
        </w:rPr>
        <w:t xml:space="preserve">                                      </w:t>
      </w:r>
      <w:r>
        <w:rPr>
          <w:rFonts w:ascii="Arial" w:hAnsi="Arial" w:cs="Arial"/>
          <w:b/>
          <w:bCs/>
          <w:sz w:val="20"/>
          <w:szCs w:val="20"/>
        </w:rPr>
        <w:t>RESPONDENT</w:t>
      </w:r>
    </w:p>
    <w:p w14:paraId="66BFCDDC" w14:textId="01EAC75B" w:rsidR="00CD1D7F" w:rsidRDefault="00CD1D7F" w:rsidP="009F74FA">
      <w:pPr>
        <w:rPr>
          <w:sz w:val="20"/>
          <w:szCs w:val="20"/>
        </w:rPr>
      </w:pPr>
    </w:p>
    <w:p w14:paraId="5564CE55" w14:textId="77777777" w:rsidR="006458A9" w:rsidRDefault="006458A9" w:rsidP="006458A9">
      <w:pPr>
        <w:rPr>
          <w:b/>
          <w:bCs/>
          <w:sz w:val="20"/>
          <w:szCs w:val="20"/>
        </w:rPr>
      </w:pPr>
    </w:p>
    <w:p w14:paraId="174C6454" w14:textId="77777777" w:rsidR="006458A9" w:rsidRDefault="006458A9" w:rsidP="006458A9">
      <w:pPr>
        <w:rPr>
          <w:rFonts w:ascii="Arial" w:hAnsi="Arial" w:cs="Arial"/>
          <w:b/>
          <w:bCs/>
          <w:sz w:val="20"/>
          <w:szCs w:val="20"/>
        </w:rPr>
      </w:pPr>
    </w:p>
    <w:p w14:paraId="68B1AEFF" w14:textId="77777777" w:rsidR="006458A9" w:rsidRPr="001158BA" w:rsidRDefault="006458A9" w:rsidP="006458A9">
      <w:pPr>
        <w:jc w:val="center"/>
        <w:rPr>
          <w:b/>
          <w:bCs/>
          <w:sz w:val="20"/>
          <w:szCs w:val="20"/>
        </w:rPr>
      </w:pPr>
    </w:p>
    <w:p w14:paraId="03936D98" w14:textId="076D2DBF" w:rsidR="006458A9" w:rsidRPr="001158BA" w:rsidRDefault="006458A9" w:rsidP="006458A9">
      <w:pPr>
        <w:pStyle w:val="Heading2"/>
      </w:pPr>
      <w:r>
        <w:t>EXHIBIT ‘SA2’</w:t>
      </w:r>
    </w:p>
    <w:p w14:paraId="49E0047C" w14:textId="77777777" w:rsidR="006458A9" w:rsidRPr="001158BA" w:rsidRDefault="006458A9" w:rsidP="006458A9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  <w:r w:rsidRPr="001158BA">
        <w:rPr>
          <w:rFonts w:ascii="Arial" w:hAnsi="Arial" w:cs="Arial"/>
          <w:b/>
          <w:bCs/>
          <w:sz w:val="20"/>
          <w:szCs w:val="20"/>
          <w:u w:val="single"/>
        </w:rPr>
        <w:tab/>
      </w:r>
    </w:p>
    <w:p w14:paraId="3218DF97" w14:textId="77777777" w:rsidR="006458A9" w:rsidRPr="001158BA" w:rsidRDefault="006458A9" w:rsidP="006458A9">
      <w:pPr>
        <w:rPr>
          <w:rFonts w:ascii="Arial" w:hAnsi="Arial" w:cs="Arial"/>
          <w:sz w:val="20"/>
          <w:szCs w:val="20"/>
        </w:rPr>
      </w:pPr>
    </w:p>
    <w:p w14:paraId="7F4675D3" w14:textId="77777777" w:rsidR="006458A9" w:rsidRPr="001158BA" w:rsidRDefault="006458A9" w:rsidP="006458A9">
      <w:pPr>
        <w:rPr>
          <w:rFonts w:ascii="Arial" w:hAnsi="Arial" w:cs="Arial"/>
          <w:sz w:val="20"/>
          <w:szCs w:val="20"/>
        </w:rPr>
      </w:pPr>
    </w:p>
    <w:p w14:paraId="4D2314EA" w14:textId="2CFFDE2D" w:rsidR="006458A9" w:rsidRPr="001158BA" w:rsidRDefault="006458A9" w:rsidP="006458A9">
      <w:pPr>
        <w:rPr>
          <w:rFonts w:ascii="Arial" w:hAnsi="Arial" w:cs="Arial"/>
          <w:sz w:val="20"/>
          <w:szCs w:val="20"/>
        </w:rPr>
      </w:pPr>
      <w:r w:rsidRPr="36FA51E3">
        <w:rPr>
          <w:rFonts w:ascii="Arial" w:hAnsi="Arial" w:cs="Arial"/>
          <w:sz w:val="20"/>
          <w:szCs w:val="20"/>
        </w:rPr>
        <w:t xml:space="preserve"> These are the documents marked ‘SA</w:t>
      </w:r>
      <w:r>
        <w:rPr>
          <w:rFonts w:ascii="Arial" w:hAnsi="Arial" w:cs="Arial"/>
          <w:sz w:val="20"/>
          <w:szCs w:val="20"/>
        </w:rPr>
        <w:t>2</w:t>
      </w:r>
      <w:r w:rsidRPr="36FA51E3">
        <w:rPr>
          <w:rFonts w:ascii="Arial" w:hAnsi="Arial" w:cs="Arial"/>
          <w:sz w:val="20"/>
          <w:szCs w:val="20"/>
        </w:rPr>
        <w:t>’ referred to in the statement of Steve Adams.</w:t>
      </w:r>
    </w:p>
    <w:p w14:paraId="55E63930" w14:textId="77777777" w:rsidR="006458A9" w:rsidRPr="001158BA" w:rsidRDefault="006458A9" w:rsidP="006458A9">
      <w:pPr>
        <w:rPr>
          <w:rFonts w:ascii="Arial" w:hAnsi="Arial" w:cs="Arial"/>
          <w:sz w:val="20"/>
          <w:szCs w:val="20"/>
        </w:rPr>
      </w:pPr>
    </w:p>
    <w:p w14:paraId="333A926E" w14:textId="6EFB29F4" w:rsidR="00405444" w:rsidRDefault="00405444" w:rsidP="00405444"/>
    <w:p w14:paraId="4D0E5855" w14:textId="77777777" w:rsidR="006458A9" w:rsidRDefault="006458A9" w:rsidP="006458A9">
      <w:pPr>
        <w:rPr>
          <w:rFonts w:ascii="Arial" w:hAnsi="Arial" w:cs="Arial"/>
          <w:sz w:val="20"/>
          <w:szCs w:val="20"/>
        </w:rPr>
      </w:pPr>
    </w:p>
    <w:p w14:paraId="212CC189" w14:textId="77777777" w:rsidR="009F74FA" w:rsidRDefault="009F74FA" w:rsidP="006458A9">
      <w:pPr>
        <w:rPr>
          <w:rFonts w:ascii="Arial" w:hAnsi="Arial" w:cs="Arial"/>
          <w:sz w:val="20"/>
          <w:szCs w:val="20"/>
        </w:rPr>
      </w:pPr>
    </w:p>
    <w:p w14:paraId="7F9BA03B" w14:textId="77777777" w:rsidR="009F74FA" w:rsidRPr="001158BA" w:rsidRDefault="009F74FA" w:rsidP="006458A9">
      <w:pPr>
        <w:rPr>
          <w:rFonts w:ascii="Arial" w:hAnsi="Arial" w:cs="Arial"/>
          <w:sz w:val="20"/>
          <w:szCs w:val="20"/>
        </w:rPr>
      </w:pPr>
    </w:p>
    <w:p w14:paraId="3A5F96E3" w14:textId="77777777" w:rsidR="006458A9" w:rsidRPr="001158BA" w:rsidRDefault="006458A9" w:rsidP="006458A9">
      <w:pPr>
        <w:rPr>
          <w:rFonts w:ascii="Arial" w:hAnsi="Arial" w:cs="Arial"/>
          <w:sz w:val="20"/>
          <w:szCs w:val="20"/>
        </w:rPr>
      </w:pPr>
    </w:p>
    <w:p w14:paraId="002C4C6C" w14:textId="77777777" w:rsidR="006458A9" w:rsidRPr="001158BA" w:rsidRDefault="006458A9" w:rsidP="006458A9">
      <w:r w:rsidRPr="3DA982FE">
        <w:rPr>
          <w:rFonts w:ascii="Arial" w:hAnsi="Arial" w:cs="Arial"/>
          <w:sz w:val="20"/>
          <w:szCs w:val="20"/>
        </w:rPr>
        <w:t>Signed:</w:t>
      </w:r>
    </w:p>
    <w:p w14:paraId="3E7C896D" w14:textId="77777777" w:rsidR="006458A9" w:rsidRDefault="006458A9" w:rsidP="006458A9">
      <w:pPr>
        <w:rPr>
          <w:rFonts w:ascii="Arial" w:hAnsi="Arial" w:cs="Arial"/>
          <w:sz w:val="20"/>
          <w:szCs w:val="20"/>
        </w:rPr>
      </w:pPr>
      <w:r w:rsidRPr="1AD56502">
        <w:rPr>
          <w:rFonts w:ascii="Arial" w:hAnsi="Arial" w:cs="Arial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5583ED62" wp14:editId="4136A690">
            <wp:extent cx="1366502" cy="419268"/>
            <wp:effectExtent l="0" t="0" r="0" b="0"/>
            <wp:docPr id="291937563" name="Picture 29193756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37563" name="Picture 291937563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02" cy="4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AF8" w14:textId="77777777" w:rsidR="00442AB3" w:rsidRPr="001158BA" w:rsidRDefault="00442AB3" w:rsidP="006458A9"/>
    <w:p w14:paraId="23649952" w14:textId="1B1D5043" w:rsidR="006458A9" w:rsidRPr="001158BA" w:rsidRDefault="006458A9" w:rsidP="006458A9">
      <w:pPr>
        <w:rPr>
          <w:rFonts w:ascii="Arial" w:hAnsi="Arial" w:cs="Arial"/>
          <w:sz w:val="20"/>
          <w:szCs w:val="20"/>
        </w:rPr>
      </w:pPr>
      <w:r w:rsidRPr="001158BA">
        <w:rPr>
          <w:rFonts w:ascii="Arial" w:hAnsi="Arial" w:cs="Arial"/>
          <w:sz w:val="20"/>
          <w:szCs w:val="20"/>
        </w:rPr>
        <w:t>Steve Adams - Process Server</w:t>
      </w:r>
    </w:p>
    <w:p w14:paraId="655AB40F" w14:textId="77777777" w:rsidR="006458A9" w:rsidRPr="001158BA" w:rsidRDefault="006458A9" w:rsidP="006458A9">
      <w:pPr>
        <w:rPr>
          <w:rFonts w:ascii="Arial" w:hAnsi="Arial" w:cs="Arial"/>
          <w:sz w:val="20"/>
          <w:szCs w:val="20"/>
        </w:rPr>
      </w:pPr>
    </w:p>
    <w:p w14:paraId="40030D8C" w14:textId="63362221" w:rsidR="00FE3DDF" w:rsidRPr="00E0197C" w:rsidRDefault="006458A9" w:rsidP="00FE3DDF">
      <w:pPr>
        <w:rPr>
          <w:rFonts w:ascii="Arial" w:hAnsi="Arial" w:cs="Arial"/>
          <w:sz w:val="20"/>
          <w:szCs w:val="20"/>
        </w:rPr>
      </w:pPr>
      <w:r w:rsidRPr="1AD56502">
        <w:rPr>
          <w:rFonts w:ascii="Arial" w:hAnsi="Arial" w:cs="Arial"/>
          <w:sz w:val="20"/>
          <w:szCs w:val="20"/>
        </w:rPr>
        <w:t xml:space="preserve">Dated: </w:t>
      </w:r>
      <w:r w:rsidR="009F74FA">
        <w:rPr>
          <w:rFonts w:ascii="Arial" w:hAnsi="Arial" w:cs="Arial"/>
          <w:sz w:val="20"/>
          <w:szCs w:val="20"/>
        </w:rPr>
        <w:t>5</w:t>
      </w:r>
      <w:r w:rsidRPr="006458A9">
        <w:rPr>
          <w:rFonts w:ascii="Arial" w:hAnsi="Arial" w:cs="Arial"/>
          <w:sz w:val="20"/>
          <w:szCs w:val="20"/>
          <w:vertAlign w:val="superscript"/>
        </w:rPr>
        <w:t>th</w:t>
      </w:r>
      <w:r>
        <w:rPr>
          <w:rFonts w:ascii="Arial" w:hAnsi="Arial" w:cs="Arial"/>
          <w:sz w:val="20"/>
          <w:szCs w:val="20"/>
        </w:rPr>
        <w:t xml:space="preserve"> </w:t>
      </w:r>
      <w:r w:rsidR="009F74FA">
        <w:rPr>
          <w:rFonts w:ascii="Arial" w:hAnsi="Arial" w:cs="Arial"/>
          <w:sz w:val="20"/>
          <w:szCs w:val="20"/>
        </w:rPr>
        <w:t>February</w:t>
      </w:r>
      <w:r w:rsidR="00442AB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202</w:t>
      </w:r>
      <w:r w:rsidR="009F74FA">
        <w:rPr>
          <w:rFonts w:ascii="Arial" w:hAnsi="Arial" w:cs="Arial"/>
          <w:sz w:val="20"/>
          <w:szCs w:val="20"/>
        </w:rPr>
        <w:t>5</w:t>
      </w:r>
    </w:p>
    <w:p w14:paraId="494354D6" w14:textId="77777777" w:rsidR="00585CBD" w:rsidRPr="001158BA" w:rsidRDefault="00585CBD" w:rsidP="00585CBD">
      <w:pPr>
        <w:rPr>
          <w:rFonts w:ascii="Arial" w:hAnsi="Arial" w:cs="Arial"/>
          <w:sz w:val="20"/>
          <w:szCs w:val="20"/>
        </w:rPr>
      </w:pPr>
    </w:p>
    <w:p w14:paraId="371A773A" w14:textId="77777777" w:rsidR="00063E98" w:rsidRDefault="00063E98" w:rsidP="00063E98">
      <w:pPr>
        <w:rPr>
          <w:rFonts w:ascii="Arial" w:hAnsi="Arial" w:cs="Arial"/>
          <w:sz w:val="20"/>
          <w:szCs w:val="20"/>
        </w:rPr>
      </w:pPr>
    </w:p>
    <w:p w14:paraId="725DA0EE" w14:textId="77777777" w:rsidR="007B0C35" w:rsidRDefault="007B0C35" w:rsidP="00063E98">
      <w:pPr>
        <w:rPr>
          <w:rFonts w:ascii="Arial" w:hAnsi="Arial" w:cs="Arial"/>
          <w:sz w:val="20"/>
          <w:szCs w:val="20"/>
        </w:rPr>
      </w:pPr>
    </w:p>
    <w:p w14:paraId="42A348EB" w14:textId="77777777" w:rsidR="00E0197C" w:rsidRDefault="00E0197C" w:rsidP="00063E98">
      <w:pPr>
        <w:rPr>
          <w:rFonts w:ascii="Arial" w:hAnsi="Arial" w:cs="Arial"/>
          <w:sz w:val="20"/>
          <w:szCs w:val="20"/>
        </w:rPr>
      </w:pPr>
    </w:p>
    <w:p w14:paraId="3444601A" w14:textId="77777777" w:rsidR="00E0197C" w:rsidRDefault="00E0197C" w:rsidP="00063E98">
      <w:pPr>
        <w:rPr>
          <w:rFonts w:ascii="Arial" w:hAnsi="Arial" w:cs="Arial"/>
          <w:sz w:val="20"/>
          <w:szCs w:val="20"/>
        </w:rPr>
      </w:pPr>
    </w:p>
    <w:p w14:paraId="0E2B26D2" w14:textId="77777777" w:rsidR="00E0197C" w:rsidRDefault="00E0197C" w:rsidP="00063E98">
      <w:pPr>
        <w:rPr>
          <w:rFonts w:ascii="Arial" w:hAnsi="Arial" w:cs="Arial"/>
          <w:sz w:val="20"/>
          <w:szCs w:val="20"/>
        </w:rPr>
      </w:pPr>
    </w:p>
    <w:p w14:paraId="5D0DEB4E" w14:textId="77777777" w:rsidR="00E0197C" w:rsidRDefault="00E0197C" w:rsidP="00063E98">
      <w:pPr>
        <w:rPr>
          <w:rFonts w:ascii="Arial" w:hAnsi="Arial" w:cs="Arial"/>
          <w:sz w:val="20"/>
          <w:szCs w:val="20"/>
        </w:rPr>
      </w:pPr>
    </w:p>
    <w:p w14:paraId="46F1E521" w14:textId="77777777" w:rsidR="00E0197C" w:rsidRDefault="00E0197C" w:rsidP="00063E98">
      <w:pPr>
        <w:rPr>
          <w:rFonts w:ascii="Arial" w:hAnsi="Arial" w:cs="Arial"/>
          <w:sz w:val="20"/>
          <w:szCs w:val="20"/>
        </w:rPr>
      </w:pPr>
    </w:p>
    <w:p w14:paraId="7D00CC8A" w14:textId="4D9A5581" w:rsidR="007B0C35" w:rsidRDefault="00CD1D7F" w:rsidP="00CD1D7F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Page Four</w:t>
      </w:r>
    </w:p>
    <w:p w14:paraId="661E3A4C" w14:textId="77777777" w:rsidR="007B0C35" w:rsidRDefault="007B0C35" w:rsidP="00063E98">
      <w:pPr>
        <w:rPr>
          <w:rFonts w:ascii="Arial" w:hAnsi="Arial" w:cs="Arial"/>
          <w:sz w:val="20"/>
          <w:szCs w:val="20"/>
        </w:rPr>
      </w:pPr>
    </w:p>
    <w:p w14:paraId="50BE5DFE" w14:textId="77777777" w:rsidR="007B0C35" w:rsidRDefault="007B0C35" w:rsidP="00063E98">
      <w:pPr>
        <w:rPr>
          <w:rFonts w:ascii="Arial" w:hAnsi="Arial" w:cs="Arial"/>
          <w:sz w:val="20"/>
          <w:szCs w:val="20"/>
        </w:rPr>
      </w:pPr>
    </w:p>
    <w:p w14:paraId="5E1E94B3" w14:textId="2318EFA6" w:rsidR="007B0C35" w:rsidRDefault="007B0C35" w:rsidP="00063E98">
      <w:pPr>
        <w:rPr>
          <w:rFonts w:ascii="Arial" w:hAnsi="Arial" w:cs="Arial"/>
          <w:b/>
          <w:bCs/>
          <w:noProof/>
          <w:sz w:val="20"/>
          <w:szCs w:val="20"/>
          <w:u w:val="single"/>
        </w:rPr>
      </w:pPr>
      <w:r w:rsidRPr="007B0C35">
        <w:rPr>
          <w:rFonts w:ascii="Arial" w:hAnsi="Arial" w:cs="Arial"/>
          <w:b/>
          <w:bCs/>
          <w:sz w:val="20"/>
          <w:szCs w:val="20"/>
          <w:u w:val="single"/>
        </w:rPr>
        <w:t>Exhibit “SA2”</w:t>
      </w:r>
    </w:p>
    <w:p w14:paraId="55DD3EFB" w14:textId="0B6D43BB" w:rsidR="007B0C35" w:rsidRDefault="007B0C35" w:rsidP="00063E98">
      <w:pPr>
        <w:rPr>
          <w:rFonts w:ascii="Arial" w:hAnsi="Arial" w:cs="Arial"/>
          <w:b/>
          <w:bCs/>
          <w:noProof/>
          <w:sz w:val="20"/>
          <w:szCs w:val="20"/>
          <w:u w:val="single"/>
        </w:rPr>
      </w:pPr>
    </w:p>
    <w:p w14:paraId="502B8FEC" w14:textId="62CEA3BB" w:rsidR="007B0C35" w:rsidRDefault="00E0197C" w:rsidP="00063E98">
      <w:pPr>
        <w:rPr>
          <w:rFonts w:ascii="Arial" w:hAnsi="Arial" w:cs="Arial"/>
          <w:b/>
          <w:bCs/>
          <w:noProof/>
          <w:sz w:val="20"/>
          <w:szCs w:val="20"/>
          <w:u w:val="single"/>
        </w:rPr>
      </w:pPr>
      <w:r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048511C5" wp14:editId="7173FEB6">
            <wp:extent cx="1754555" cy="3799267"/>
            <wp:effectExtent l="0" t="0" r="0" b="0"/>
            <wp:docPr id="12292103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0359" name="Picture 1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759" cy="38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2C6C2982" wp14:editId="7C749C9F">
            <wp:extent cx="1703776" cy="3689311"/>
            <wp:effectExtent l="0" t="0" r="0" b="0"/>
            <wp:docPr id="1458053187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3187" name="Picture 2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177" cy="37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68C8" w14:textId="53C62003" w:rsidR="007B0C35" w:rsidRPr="007B0C35" w:rsidRDefault="00E0197C" w:rsidP="00063E98">
      <w:pPr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6371B997" wp14:editId="59A8061F">
            <wp:extent cx="1403412" cy="3038913"/>
            <wp:effectExtent l="0" t="0" r="0" b="0"/>
            <wp:docPr id="522523174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23174" name="Picture 3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335" cy="30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5F2F40C4" wp14:editId="517E6A30">
            <wp:extent cx="1400045" cy="3031620"/>
            <wp:effectExtent l="0" t="0" r="0" b="3810"/>
            <wp:docPr id="1531121275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21275" name="Picture 4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743" cy="3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C35" w:rsidRPr="007B0C35" w:rsidSect="00671B7C">
      <w:pgSz w:w="11906" w:h="16838"/>
      <w:pgMar w:top="1440" w:right="2189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8ABC5" w14:textId="77777777" w:rsidR="00C55567" w:rsidRDefault="00C55567" w:rsidP="00AC7192">
      <w:r>
        <w:separator/>
      </w:r>
    </w:p>
  </w:endnote>
  <w:endnote w:type="continuationSeparator" w:id="0">
    <w:p w14:paraId="044C6782" w14:textId="77777777" w:rsidR="00C55567" w:rsidRDefault="00C55567" w:rsidP="00AC7192">
      <w:r>
        <w:continuationSeparator/>
      </w:r>
    </w:p>
  </w:endnote>
  <w:endnote w:type="continuationNotice" w:id="1">
    <w:p w14:paraId="5DF95CF5" w14:textId="77777777" w:rsidR="00C55567" w:rsidRDefault="00C555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08F27E" w14:textId="77777777" w:rsidR="00C55567" w:rsidRDefault="00C55567" w:rsidP="00AC7192">
      <w:r>
        <w:separator/>
      </w:r>
    </w:p>
  </w:footnote>
  <w:footnote w:type="continuationSeparator" w:id="0">
    <w:p w14:paraId="67438193" w14:textId="77777777" w:rsidR="00C55567" w:rsidRDefault="00C55567" w:rsidP="00AC7192">
      <w:r>
        <w:continuationSeparator/>
      </w:r>
    </w:p>
  </w:footnote>
  <w:footnote w:type="continuationNotice" w:id="1">
    <w:p w14:paraId="4FA9C812" w14:textId="77777777" w:rsidR="00C55567" w:rsidRDefault="00C5556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04726"/>
    <w:multiLevelType w:val="hybridMultilevel"/>
    <w:tmpl w:val="502046AE"/>
    <w:lvl w:ilvl="0" w:tplc="83D4CCE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03166"/>
    <w:multiLevelType w:val="hybridMultilevel"/>
    <w:tmpl w:val="C63A51BC"/>
    <w:lvl w:ilvl="0" w:tplc="9BB4E47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B37BA"/>
    <w:multiLevelType w:val="multilevel"/>
    <w:tmpl w:val="4D0C17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3" w15:restartNumberingAfterBreak="0">
    <w:nsid w:val="25C6594A"/>
    <w:multiLevelType w:val="hybridMultilevel"/>
    <w:tmpl w:val="FFFFFFFF"/>
    <w:lvl w:ilvl="0" w:tplc="5030B596">
      <w:start w:val="1"/>
      <w:numFmt w:val="decimal"/>
      <w:lvlText w:val="%1."/>
      <w:lvlJc w:val="left"/>
      <w:pPr>
        <w:ind w:left="720" w:hanging="360"/>
      </w:pPr>
    </w:lvl>
    <w:lvl w:ilvl="1" w:tplc="C758F0AA">
      <w:start w:val="1"/>
      <w:numFmt w:val="lowerLetter"/>
      <w:lvlText w:val="%2."/>
      <w:lvlJc w:val="left"/>
      <w:pPr>
        <w:ind w:left="1440" w:hanging="360"/>
      </w:pPr>
    </w:lvl>
    <w:lvl w:ilvl="2" w:tplc="42423E12">
      <w:start w:val="1"/>
      <w:numFmt w:val="lowerRoman"/>
      <w:lvlText w:val="%3."/>
      <w:lvlJc w:val="right"/>
      <w:pPr>
        <w:ind w:left="2160" w:hanging="180"/>
      </w:pPr>
    </w:lvl>
    <w:lvl w:ilvl="3" w:tplc="C57EF08A">
      <w:start w:val="1"/>
      <w:numFmt w:val="decimal"/>
      <w:lvlText w:val="%4."/>
      <w:lvlJc w:val="left"/>
      <w:pPr>
        <w:ind w:left="2880" w:hanging="360"/>
      </w:pPr>
    </w:lvl>
    <w:lvl w:ilvl="4" w:tplc="73088A2A">
      <w:start w:val="1"/>
      <w:numFmt w:val="lowerLetter"/>
      <w:lvlText w:val="%5."/>
      <w:lvlJc w:val="left"/>
      <w:pPr>
        <w:ind w:left="3600" w:hanging="360"/>
      </w:pPr>
    </w:lvl>
    <w:lvl w:ilvl="5" w:tplc="01EACA72">
      <w:start w:val="1"/>
      <w:numFmt w:val="lowerRoman"/>
      <w:lvlText w:val="%6."/>
      <w:lvlJc w:val="right"/>
      <w:pPr>
        <w:ind w:left="4320" w:hanging="180"/>
      </w:pPr>
    </w:lvl>
    <w:lvl w:ilvl="6" w:tplc="2C681862">
      <w:start w:val="1"/>
      <w:numFmt w:val="decimal"/>
      <w:lvlText w:val="%7."/>
      <w:lvlJc w:val="left"/>
      <w:pPr>
        <w:ind w:left="5040" w:hanging="360"/>
      </w:pPr>
    </w:lvl>
    <w:lvl w:ilvl="7" w:tplc="CC2C4CCC">
      <w:start w:val="1"/>
      <w:numFmt w:val="lowerLetter"/>
      <w:lvlText w:val="%8."/>
      <w:lvlJc w:val="left"/>
      <w:pPr>
        <w:ind w:left="5760" w:hanging="360"/>
      </w:pPr>
    </w:lvl>
    <w:lvl w:ilvl="8" w:tplc="97C6ED2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F423F"/>
    <w:multiLevelType w:val="hybridMultilevel"/>
    <w:tmpl w:val="FFFFFFFF"/>
    <w:lvl w:ilvl="0" w:tplc="38CE9D58">
      <w:start w:val="1"/>
      <w:numFmt w:val="decimal"/>
      <w:lvlText w:val="%1."/>
      <w:lvlJc w:val="left"/>
      <w:pPr>
        <w:ind w:left="720" w:hanging="360"/>
      </w:pPr>
    </w:lvl>
    <w:lvl w:ilvl="1" w:tplc="E7E025CC">
      <w:start w:val="1"/>
      <w:numFmt w:val="lowerLetter"/>
      <w:lvlText w:val="%2."/>
      <w:lvlJc w:val="left"/>
      <w:pPr>
        <w:ind w:left="1440" w:hanging="360"/>
      </w:pPr>
    </w:lvl>
    <w:lvl w:ilvl="2" w:tplc="8252142E">
      <w:start w:val="1"/>
      <w:numFmt w:val="lowerRoman"/>
      <w:lvlText w:val="%3."/>
      <w:lvlJc w:val="right"/>
      <w:pPr>
        <w:ind w:left="2160" w:hanging="180"/>
      </w:pPr>
    </w:lvl>
    <w:lvl w:ilvl="3" w:tplc="6F8006F8">
      <w:start w:val="1"/>
      <w:numFmt w:val="decimal"/>
      <w:lvlText w:val="%4."/>
      <w:lvlJc w:val="left"/>
      <w:pPr>
        <w:ind w:left="2880" w:hanging="360"/>
      </w:pPr>
    </w:lvl>
    <w:lvl w:ilvl="4" w:tplc="A926BF98">
      <w:start w:val="1"/>
      <w:numFmt w:val="lowerLetter"/>
      <w:lvlText w:val="%5."/>
      <w:lvlJc w:val="left"/>
      <w:pPr>
        <w:ind w:left="3600" w:hanging="360"/>
      </w:pPr>
    </w:lvl>
    <w:lvl w:ilvl="5" w:tplc="C7CEC38E">
      <w:start w:val="1"/>
      <w:numFmt w:val="lowerRoman"/>
      <w:lvlText w:val="%6."/>
      <w:lvlJc w:val="right"/>
      <w:pPr>
        <w:ind w:left="4320" w:hanging="180"/>
      </w:pPr>
    </w:lvl>
    <w:lvl w:ilvl="6" w:tplc="CE808D8C">
      <w:start w:val="1"/>
      <w:numFmt w:val="decimal"/>
      <w:lvlText w:val="%7."/>
      <w:lvlJc w:val="left"/>
      <w:pPr>
        <w:ind w:left="5040" w:hanging="360"/>
      </w:pPr>
    </w:lvl>
    <w:lvl w:ilvl="7" w:tplc="DF2C2DD2">
      <w:start w:val="1"/>
      <w:numFmt w:val="lowerLetter"/>
      <w:lvlText w:val="%8."/>
      <w:lvlJc w:val="left"/>
      <w:pPr>
        <w:ind w:left="5760" w:hanging="360"/>
      </w:pPr>
    </w:lvl>
    <w:lvl w:ilvl="8" w:tplc="3AB6C93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651901"/>
    <w:multiLevelType w:val="hybridMultilevel"/>
    <w:tmpl w:val="FFFFFFFF"/>
    <w:lvl w:ilvl="0" w:tplc="FA4CF1A6">
      <w:start w:val="1"/>
      <w:numFmt w:val="decimal"/>
      <w:lvlText w:val="%1."/>
      <w:lvlJc w:val="left"/>
      <w:pPr>
        <w:ind w:left="720" w:hanging="360"/>
      </w:pPr>
    </w:lvl>
    <w:lvl w:ilvl="1" w:tplc="03B47EBC">
      <w:start w:val="1"/>
      <w:numFmt w:val="lowerLetter"/>
      <w:lvlText w:val="%2."/>
      <w:lvlJc w:val="left"/>
      <w:pPr>
        <w:ind w:left="1440" w:hanging="360"/>
      </w:pPr>
    </w:lvl>
    <w:lvl w:ilvl="2" w:tplc="738C567A">
      <w:start w:val="1"/>
      <w:numFmt w:val="lowerRoman"/>
      <w:lvlText w:val="%3."/>
      <w:lvlJc w:val="right"/>
      <w:pPr>
        <w:ind w:left="2160" w:hanging="180"/>
      </w:pPr>
    </w:lvl>
    <w:lvl w:ilvl="3" w:tplc="EAA446F0">
      <w:start w:val="1"/>
      <w:numFmt w:val="decimal"/>
      <w:lvlText w:val="%4."/>
      <w:lvlJc w:val="left"/>
      <w:pPr>
        <w:ind w:left="2880" w:hanging="360"/>
      </w:pPr>
    </w:lvl>
    <w:lvl w:ilvl="4" w:tplc="EFCE5F7E">
      <w:start w:val="1"/>
      <w:numFmt w:val="lowerLetter"/>
      <w:lvlText w:val="%5."/>
      <w:lvlJc w:val="left"/>
      <w:pPr>
        <w:ind w:left="3600" w:hanging="360"/>
      </w:pPr>
    </w:lvl>
    <w:lvl w:ilvl="5" w:tplc="EFB80926">
      <w:start w:val="1"/>
      <w:numFmt w:val="lowerRoman"/>
      <w:lvlText w:val="%6."/>
      <w:lvlJc w:val="right"/>
      <w:pPr>
        <w:ind w:left="4320" w:hanging="180"/>
      </w:pPr>
    </w:lvl>
    <w:lvl w:ilvl="6" w:tplc="4788BCCA">
      <w:start w:val="1"/>
      <w:numFmt w:val="decimal"/>
      <w:lvlText w:val="%7."/>
      <w:lvlJc w:val="left"/>
      <w:pPr>
        <w:ind w:left="5040" w:hanging="360"/>
      </w:pPr>
    </w:lvl>
    <w:lvl w:ilvl="7" w:tplc="321CA47A">
      <w:start w:val="1"/>
      <w:numFmt w:val="lowerLetter"/>
      <w:lvlText w:val="%8."/>
      <w:lvlJc w:val="left"/>
      <w:pPr>
        <w:ind w:left="5760" w:hanging="360"/>
      </w:pPr>
    </w:lvl>
    <w:lvl w:ilvl="8" w:tplc="8ACE6D7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A2EE5"/>
    <w:multiLevelType w:val="hybridMultilevel"/>
    <w:tmpl w:val="9A067E3C"/>
    <w:lvl w:ilvl="0" w:tplc="2D6C101C">
      <w:start w:val="6"/>
      <w:numFmt w:val="decimal"/>
      <w:lvlText w:val="%1."/>
      <w:lvlJc w:val="left"/>
      <w:pPr>
        <w:ind w:left="720" w:hanging="360"/>
      </w:pPr>
    </w:lvl>
    <w:lvl w:ilvl="1" w:tplc="3EBC0336">
      <w:start w:val="1"/>
      <w:numFmt w:val="lowerLetter"/>
      <w:lvlText w:val="%2."/>
      <w:lvlJc w:val="left"/>
      <w:pPr>
        <w:ind w:left="1440" w:hanging="360"/>
      </w:pPr>
    </w:lvl>
    <w:lvl w:ilvl="2" w:tplc="93A00F6A">
      <w:start w:val="1"/>
      <w:numFmt w:val="lowerRoman"/>
      <w:lvlText w:val="%3."/>
      <w:lvlJc w:val="right"/>
      <w:pPr>
        <w:ind w:left="2160" w:hanging="180"/>
      </w:pPr>
    </w:lvl>
    <w:lvl w:ilvl="3" w:tplc="C7B2781A">
      <w:start w:val="1"/>
      <w:numFmt w:val="decimal"/>
      <w:lvlText w:val="%4."/>
      <w:lvlJc w:val="left"/>
      <w:pPr>
        <w:ind w:left="2880" w:hanging="360"/>
      </w:pPr>
    </w:lvl>
    <w:lvl w:ilvl="4" w:tplc="E824365C">
      <w:start w:val="1"/>
      <w:numFmt w:val="lowerLetter"/>
      <w:lvlText w:val="%5."/>
      <w:lvlJc w:val="left"/>
      <w:pPr>
        <w:ind w:left="3600" w:hanging="360"/>
      </w:pPr>
    </w:lvl>
    <w:lvl w:ilvl="5" w:tplc="C14887A0">
      <w:start w:val="1"/>
      <w:numFmt w:val="lowerRoman"/>
      <w:lvlText w:val="%6."/>
      <w:lvlJc w:val="right"/>
      <w:pPr>
        <w:ind w:left="4320" w:hanging="180"/>
      </w:pPr>
    </w:lvl>
    <w:lvl w:ilvl="6" w:tplc="8ECEDF36">
      <w:start w:val="1"/>
      <w:numFmt w:val="decimal"/>
      <w:lvlText w:val="%7."/>
      <w:lvlJc w:val="left"/>
      <w:pPr>
        <w:ind w:left="5040" w:hanging="360"/>
      </w:pPr>
    </w:lvl>
    <w:lvl w:ilvl="7" w:tplc="AFC47256">
      <w:start w:val="1"/>
      <w:numFmt w:val="lowerLetter"/>
      <w:lvlText w:val="%8."/>
      <w:lvlJc w:val="left"/>
      <w:pPr>
        <w:ind w:left="5760" w:hanging="360"/>
      </w:pPr>
    </w:lvl>
    <w:lvl w:ilvl="8" w:tplc="BC02463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CE5031"/>
    <w:multiLevelType w:val="hybridMultilevel"/>
    <w:tmpl w:val="FFFFFFFF"/>
    <w:lvl w:ilvl="0" w:tplc="63ECDA66">
      <w:start w:val="1"/>
      <w:numFmt w:val="decimal"/>
      <w:lvlText w:val="%1."/>
      <w:lvlJc w:val="left"/>
      <w:pPr>
        <w:ind w:left="720" w:hanging="360"/>
      </w:pPr>
    </w:lvl>
    <w:lvl w:ilvl="1" w:tplc="3326A0F2">
      <w:start w:val="1"/>
      <w:numFmt w:val="lowerLetter"/>
      <w:lvlText w:val="%2."/>
      <w:lvlJc w:val="left"/>
      <w:pPr>
        <w:ind w:left="1440" w:hanging="360"/>
      </w:pPr>
    </w:lvl>
    <w:lvl w:ilvl="2" w:tplc="D598BFF0">
      <w:start w:val="1"/>
      <w:numFmt w:val="lowerRoman"/>
      <w:lvlText w:val="%3."/>
      <w:lvlJc w:val="right"/>
      <w:pPr>
        <w:ind w:left="2160" w:hanging="180"/>
      </w:pPr>
    </w:lvl>
    <w:lvl w:ilvl="3" w:tplc="0B2849B4">
      <w:start w:val="1"/>
      <w:numFmt w:val="decimal"/>
      <w:lvlText w:val="%4."/>
      <w:lvlJc w:val="left"/>
      <w:pPr>
        <w:ind w:left="2880" w:hanging="360"/>
      </w:pPr>
    </w:lvl>
    <w:lvl w:ilvl="4" w:tplc="E56E5250">
      <w:start w:val="1"/>
      <w:numFmt w:val="lowerLetter"/>
      <w:lvlText w:val="%5."/>
      <w:lvlJc w:val="left"/>
      <w:pPr>
        <w:ind w:left="3600" w:hanging="360"/>
      </w:pPr>
    </w:lvl>
    <w:lvl w:ilvl="5" w:tplc="21A62628">
      <w:start w:val="1"/>
      <w:numFmt w:val="lowerRoman"/>
      <w:lvlText w:val="%6."/>
      <w:lvlJc w:val="right"/>
      <w:pPr>
        <w:ind w:left="4320" w:hanging="180"/>
      </w:pPr>
    </w:lvl>
    <w:lvl w:ilvl="6" w:tplc="191A7144">
      <w:start w:val="1"/>
      <w:numFmt w:val="decimal"/>
      <w:lvlText w:val="%7."/>
      <w:lvlJc w:val="left"/>
      <w:pPr>
        <w:ind w:left="5040" w:hanging="360"/>
      </w:pPr>
    </w:lvl>
    <w:lvl w:ilvl="7" w:tplc="95E4FAD0">
      <w:start w:val="1"/>
      <w:numFmt w:val="lowerLetter"/>
      <w:lvlText w:val="%8."/>
      <w:lvlJc w:val="left"/>
      <w:pPr>
        <w:ind w:left="5760" w:hanging="360"/>
      </w:pPr>
    </w:lvl>
    <w:lvl w:ilvl="8" w:tplc="9D36CCB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071ED"/>
    <w:multiLevelType w:val="hybridMultilevel"/>
    <w:tmpl w:val="FFFFFFFF"/>
    <w:lvl w:ilvl="0" w:tplc="A1EEA21A">
      <w:start w:val="1"/>
      <w:numFmt w:val="decimal"/>
      <w:lvlText w:val="%1."/>
      <w:lvlJc w:val="left"/>
      <w:pPr>
        <w:ind w:left="720" w:hanging="360"/>
      </w:pPr>
    </w:lvl>
    <w:lvl w:ilvl="1" w:tplc="4748FA9A">
      <w:start w:val="1"/>
      <w:numFmt w:val="lowerLetter"/>
      <w:lvlText w:val="%2."/>
      <w:lvlJc w:val="left"/>
      <w:pPr>
        <w:ind w:left="1440" w:hanging="360"/>
      </w:pPr>
    </w:lvl>
    <w:lvl w:ilvl="2" w:tplc="A6E29884">
      <w:start w:val="1"/>
      <w:numFmt w:val="lowerRoman"/>
      <w:lvlText w:val="%3."/>
      <w:lvlJc w:val="right"/>
      <w:pPr>
        <w:ind w:left="2160" w:hanging="180"/>
      </w:pPr>
    </w:lvl>
    <w:lvl w:ilvl="3" w:tplc="8AB00BA0">
      <w:start w:val="1"/>
      <w:numFmt w:val="decimal"/>
      <w:lvlText w:val="%4."/>
      <w:lvlJc w:val="left"/>
      <w:pPr>
        <w:ind w:left="2880" w:hanging="360"/>
      </w:pPr>
    </w:lvl>
    <w:lvl w:ilvl="4" w:tplc="3AC0685A">
      <w:start w:val="1"/>
      <w:numFmt w:val="lowerLetter"/>
      <w:lvlText w:val="%5."/>
      <w:lvlJc w:val="left"/>
      <w:pPr>
        <w:ind w:left="3600" w:hanging="360"/>
      </w:pPr>
    </w:lvl>
    <w:lvl w:ilvl="5" w:tplc="A98046D6">
      <w:start w:val="1"/>
      <w:numFmt w:val="lowerRoman"/>
      <w:lvlText w:val="%6."/>
      <w:lvlJc w:val="right"/>
      <w:pPr>
        <w:ind w:left="4320" w:hanging="180"/>
      </w:pPr>
    </w:lvl>
    <w:lvl w:ilvl="6" w:tplc="D61C6DC6">
      <w:start w:val="1"/>
      <w:numFmt w:val="decimal"/>
      <w:lvlText w:val="%7."/>
      <w:lvlJc w:val="left"/>
      <w:pPr>
        <w:ind w:left="5040" w:hanging="360"/>
      </w:pPr>
    </w:lvl>
    <w:lvl w:ilvl="7" w:tplc="C92E700E">
      <w:start w:val="1"/>
      <w:numFmt w:val="lowerLetter"/>
      <w:lvlText w:val="%8."/>
      <w:lvlJc w:val="left"/>
      <w:pPr>
        <w:ind w:left="5760" w:hanging="360"/>
      </w:pPr>
    </w:lvl>
    <w:lvl w:ilvl="8" w:tplc="3318726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BA23EF"/>
    <w:multiLevelType w:val="hybridMultilevel"/>
    <w:tmpl w:val="4B86DF34"/>
    <w:lvl w:ilvl="0" w:tplc="BFD0024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909C29E0">
      <w:start w:val="1"/>
      <w:numFmt w:val="upperLetter"/>
      <w:lvlText w:val="%2."/>
      <w:lvlJc w:val="left"/>
      <w:pPr>
        <w:ind w:left="1440" w:hanging="360"/>
      </w:pPr>
    </w:lvl>
    <w:lvl w:ilvl="2" w:tplc="C05E89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2CC6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7663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CCEF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3E21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D0AB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783F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2D7C97"/>
    <w:multiLevelType w:val="hybridMultilevel"/>
    <w:tmpl w:val="1758103A"/>
    <w:lvl w:ilvl="0" w:tplc="C1F0C3F6">
      <w:start w:val="5"/>
      <w:numFmt w:val="decimal"/>
      <w:lvlText w:val="%1."/>
      <w:lvlJc w:val="left"/>
      <w:pPr>
        <w:ind w:left="720" w:hanging="360"/>
      </w:pPr>
    </w:lvl>
    <w:lvl w:ilvl="1" w:tplc="3D42843C">
      <w:start w:val="1"/>
      <w:numFmt w:val="lowerLetter"/>
      <w:lvlText w:val="%2."/>
      <w:lvlJc w:val="left"/>
      <w:pPr>
        <w:ind w:left="1440" w:hanging="360"/>
      </w:pPr>
    </w:lvl>
    <w:lvl w:ilvl="2" w:tplc="8018B4AE">
      <w:start w:val="1"/>
      <w:numFmt w:val="lowerRoman"/>
      <w:lvlText w:val="%3."/>
      <w:lvlJc w:val="right"/>
      <w:pPr>
        <w:ind w:left="2160" w:hanging="180"/>
      </w:pPr>
    </w:lvl>
    <w:lvl w:ilvl="3" w:tplc="2E9A20D8">
      <w:start w:val="1"/>
      <w:numFmt w:val="decimal"/>
      <w:lvlText w:val="%4."/>
      <w:lvlJc w:val="left"/>
      <w:pPr>
        <w:ind w:left="2880" w:hanging="360"/>
      </w:pPr>
    </w:lvl>
    <w:lvl w:ilvl="4" w:tplc="48066690">
      <w:start w:val="1"/>
      <w:numFmt w:val="lowerLetter"/>
      <w:lvlText w:val="%5."/>
      <w:lvlJc w:val="left"/>
      <w:pPr>
        <w:ind w:left="3600" w:hanging="360"/>
      </w:pPr>
    </w:lvl>
    <w:lvl w:ilvl="5" w:tplc="110E9C80">
      <w:start w:val="1"/>
      <w:numFmt w:val="lowerRoman"/>
      <w:lvlText w:val="%6."/>
      <w:lvlJc w:val="right"/>
      <w:pPr>
        <w:ind w:left="4320" w:hanging="180"/>
      </w:pPr>
    </w:lvl>
    <w:lvl w:ilvl="6" w:tplc="4D94AB74">
      <w:start w:val="1"/>
      <w:numFmt w:val="decimal"/>
      <w:lvlText w:val="%7."/>
      <w:lvlJc w:val="left"/>
      <w:pPr>
        <w:ind w:left="5040" w:hanging="360"/>
      </w:pPr>
    </w:lvl>
    <w:lvl w:ilvl="7" w:tplc="3030F2C8">
      <w:start w:val="1"/>
      <w:numFmt w:val="lowerLetter"/>
      <w:lvlText w:val="%8."/>
      <w:lvlJc w:val="left"/>
      <w:pPr>
        <w:ind w:left="5760" w:hanging="360"/>
      </w:pPr>
    </w:lvl>
    <w:lvl w:ilvl="8" w:tplc="9E5A6A4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05496B"/>
    <w:multiLevelType w:val="hybridMultilevel"/>
    <w:tmpl w:val="C42C494C"/>
    <w:lvl w:ilvl="0" w:tplc="488ED3A6">
      <w:start w:val="1"/>
      <w:numFmt w:val="decimal"/>
      <w:lvlText w:val="%1."/>
      <w:lvlJc w:val="left"/>
      <w:pPr>
        <w:ind w:left="720" w:hanging="360"/>
      </w:pPr>
    </w:lvl>
    <w:lvl w:ilvl="1" w:tplc="3BD4AC5A">
      <w:start w:val="1"/>
      <w:numFmt w:val="lowerLetter"/>
      <w:lvlText w:val="%2."/>
      <w:lvlJc w:val="left"/>
      <w:pPr>
        <w:ind w:left="1440" w:hanging="360"/>
      </w:pPr>
    </w:lvl>
    <w:lvl w:ilvl="2" w:tplc="93CC8D60">
      <w:start w:val="1"/>
      <w:numFmt w:val="lowerRoman"/>
      <w:lvlText w:val="%3."/>
      <w:lvlJc w:val="right"/>
      <w:pPr>
        <w:ind w:left="2160" w:hanging="180"/>
      </w:pPr>
    </w:lvl>
    <w:lvl w:ilvl="3" w:tplc="116EFCE4">
      <w:start w:val="1"/>
      <w:numFmt w:val="decimal"/>
      <w:lvlText w:val="%4."/>
      <w:lvlJc w:val="left"/>
      <w:pPr>
        <w:ind w:left="2880" w:hanging="360"/>
      </w:pPr>
    </w:lvl>
    <w:lvl w:ilvl="4" w:tplc="45C06446">
      <w:start w:val="1"/>
      <w:numFmt w:val="lowerLetter"/>
      <w:lvlText w:val="%5."/>
      <w:lvlJc w:val="left"/>
      <w:pPr>
        <w:ind w:left="3600" w:hanging="360"/>
      </w:pPr>
    </w:lvl>
    <w:lvl w:ilvl="5" w:tplc="6BB432B0">
      <w:start w:val="1"/>
      <w:numFmt w:val="lowerRoman"/>
      <w:lvlText w:val="%6."/>
      <w:lvlJc w:val="right"/>
      <w:pPr>
        <w:ind w:left="4320" w:hanging="180"/>
      </w:pPr>
    </w:lvl>
    <w:lvl w:ilvl="6" w:tplc="F6A008DC">
      <w:start w:val="1"/>
      <w:numFmt w:val="decimal"/>
      <w:lvlText w:val="%7."/>
      <w:lvlJc w:val="left"/>
      <w:pPr>
        <w:ind w:left="5040" w:hanging="360"/>
      </w:pPr>
    </w:lvl>
    <w:lvl w:ilvl="7" w:tplc="4BB604A0">
      <w:start w:val="1"/>
      <w:numFmt w:val="lowerLetter"/>
      <w:lvlText w:val="%8."/>
      <w:lvlJc w:val="left"/>
      <w:pPr>
        <w:ind w:left="5760" w:hanging="360"/>
      </w:pPr>
    </w:lvl>
    <w:lvl w:ilvl="8" w:tplc="EAEE3E42">
      <w:start w:val="1"/>
      <w:numFmt w:val="lowerRoman"/>
      <w:lvlText w:val="%9."/>
      <w:lvlJc w:val="right"/>
      <w:pPr>
        <w:ind w:left="6480" w:hanging="180"/>
      </w:pPr>
    </w:lvl>
  </w:abstractNum>
  <w:num w:numId="1" w16cid:durableId="1821581221">
    <w:abstractNumId w:val="6"/>
  </w:num>
  <w:num w:numId="2" w16cid:durableId="1568495611">
    <w:abstractNumId w:val="10"/>
  </w:num>
  <w:num w:numId="3" w16cid:durableId="335036903">
    <w:abstractNumId w:val="11"/>
  </w:num>
  <w:num w:numId="4" w16cid:durableId="345139719">
    <w:abstractNumId w:val="8"/>
  </w:num>
  <w:num w:numId="5" w16cid:durableId="343165993">
    <w:abstractNumId w:val="4"/>
  </w:num>
  <w:num w:numId="6" w16cid:durableId="1037857507">
    <w:abstractNumId w:val="2"/>
  </w:num>
  <w:num w:numId="7" w16cid:durableId="440415198">
    <w:abstractNumId w:val="9"/>
  </w:num>
  <w:num w:numId="8" w16cid:durableId="1996297868">
    <w:abstractNumId w:val="7"/>
  </w:num>
  <w:num w:numId="9" w16cid:durableId="695497670">
    <w:abstractNumId w:val="5"/>
  </w:num>
  <w:num w:numId="10" w16cid:durableId="27490101">
    <w:abstractNumId w:val="3"/>
  </w:num>
  <w:num w:numId="11" w16cid:durableId="2132085442">
    <w:abstractNumId w:val="1"/>
  </w:num>
  <w:num w:numId="12" w16cid:durableId="223836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7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F5"/>
    <w:rsid w:val="00002752"/>
    <w:rsid w:val="00002B2A"/>
    <w:rsid w:val="00011BA1"/>
    <w:rsid w:val="00015217"/>
    <w:rsid w:val="00032A43"/>
    <w:rsid w:val="00036736"/>
    <w:rsid w:val="00037329"/>
    <w:rsid w:val="000375B8"/>
    <w:rsid w:val="000413A9"/>
    <w:rsid w:val="00047266"/>
    <w:rsid w:val="000567D3"/>
    <w:rsid w:val="00056996"/>
    <w:rsid w:val="00063E98"/>
    <w:rsid w:val="00085F0B"/>
    <w:rsid w:val="00091AB8"/>
    <w:rsid w:val="000921B6"/>
    <w:rsid w:val="000938D3"/>
    <w:rsid w:val="00096ACF"/>
    <w:rsid w:val="000A0829"/>
    <w:rsid w:val="000A286C"/>
    <w:rsid w:val="000A3781"/>
    <w:rsid w:val="000A73CC"/>
    <w:rsid w:val="000B26E3"/>
    <w:rsid w:val="000B43C9"/>
    <w:rsid w:val="000C1DB0"/>
    <w:rsid w:val="000C3E4E"/>
    <w:rsid w:val="000D75F8"/>
    <w:rsid w:val="000E3B55"/>
    <w:rsid w:val="001020C9"/>
    <w:rsid w:val="00110F8B"/>
    <w:rsid w:val="001142F2"/>
    <w:rsid w:val="001149A4"/>
    <w:rsid w:val="00115548"/>
    <w:rsid w:val="00115D8F"/>
    <w:rsid w:val="00115FE3"/>
    <w:rsid w:val="00117395"/>
    <w:rsid w:val="00117B06"/>
    <w:rsid w:val="001240EF"/>
    <w:rsid w:val="00132989"/>
    <w:rsid w:val="00135EAF"/>
    <w:rsid w:val="0015056E"/>
    <w:rsid w:val="00152DB8"/>
    <w:rsid w:val="00154EEF"/>
    <w:rsid w:val="00157AFC"/>
    <w:rsid w:val="00166B7F"/>
    <w:rsid w:val="00173242"/>
    <w:rsid w:val="0017387B"/>
    <w:rsid w:val="00176F03"/>
    <w:rsid w:val="001839A9"/>
    <w:rsid w:val="00183D89"/>
    <w:rsid w:val="0018472E"/>
    <w:rsid w:val="00190EC6"/>
    <w:rsid w:val="001A132A"/>
    <w:rsid w:val="001A1FF9"/>
    <w:rsid w:val="001A281C"/>
    <w:rsid w:val="001B0BAB"/>
    <w:rsid w:val="001B68FF"/>
    <w:rsid w:val="001C4305"/>
    <w:rsid w:val="001D39E1"/>
    <w:rsid w:val="001E30FF"/>
    <w:rsid w:val="001E7E75"/>
    <w:rsid w:val="001F0574"/>
    <w:rsid w:val="001F255F"/>
    <w:rsid w:val="001F35BF"/>
    <w:rsid w:val="00203C76"/>
    <w:rsid w:val="00205465"/>
    <w:rsid w:val="002057B6"/>
    <w:rsid w:val="00206173"/>
    <w:rsid w:val="00222A65"/>
    <w:rsid w:val="00225FC1"/>
    <w:rsid w:val="0022761B"/>
    <w:rsid w:val="00230B85"/>
    <w:rsid w:val="002324E6"/>
    <w:rsid w:val="00236F87"/>
    <w:rsid w:val="00240CAE"/>
    <w:rsid w:val="00242207"/>
    <w:rsid w:val="00247761"/>
    <w:rsid w:val="002502BF"/>
    <w:rsid w:val="00253C30"/>
    <w:rsid w:val="00272576"/>
    <w:rsid w:val="0027779A"/>
    <w:rsid w:val="00282DAE"/>
    <w:rsid w:val="00284D3A"/>
    <w:rsid w:val="00284EEC"/>
    <w:rsid w:val="00290B3A"/>
    <w:rsid w:val="00290CA1"/>
    <w:rsid w:val="00296622"/>
    <w:rsid w:val="002A7B3F"/>
    <w:rsid w:val="002B1BCF"/>
    <w:rsid w:val="002B1E2A"/>
    <w:rsid w:val="002B4BB2"/>
    <w:rsid w:val="002C1677"/>
    <w:rsid w:val="002C7706"/>
    <w:rsid w:val="002E6314"/>
    <w:rsid w:val="002F0DC2"/>
    <w:rsid w:val="00304B50"/>
    <w:rsid w:val="003074C9"/>
    <w:rsid w:val="003108BB"/>
    <w:rsid w:val="00312462"/>
    <w:rsid w:val="00313054"/>
    <w:rsid w:val="00313299"/>
    <w:rsid w:val="00316B58"/>
    <w:rsid w:val="00321CBF"/>
    <w:rsid w:val="00322839"/>
    <w:rsid w:val="00325C12"/>
    <w:rsid w:val="00327155"/>
    <w:rsid w:val="003308F7"/>
    <w:rsid w:val="003325DE"/>
    <w:rsid w:val="00333024"/>
    <w:rsid w:val="00337792"/>
    <w:rsid w:val="00340FED"/>
    <w:rsid w:val="00341EC3"/>
    <w:rsid w:val="003506DF"/>
    <w:rsid w:val="00367893"/>
    <w:rsid w:val="003821CD"/>
    <w:rsid w:val="00382B27"/>
    <w:rsid w:val="00393690"/>
    <w:rsid w:val="00394C13"/>
    <w:rsid w:val="003A0E7B"/>
    <w:rsid w:val="003A18FC"/>
    <w:rsid w:val="003A4DE9"/>
    <w:rsid w:val="003A6D19"/>
    <w:rsid w:val="003B11D0"/>
    <w:rsid w:val="003B1529"/>
    <w:rsid w:val="003C7251"/>
    <w:rsid w:val="003D0A9D"/>
    <w:rsid w:val="003D2088"/>
    <w:rsid w:val="003D430D"/>
    <w:rsid w:val="003D57D1"/>
    <w:rsid w:val="003E0FA4"/>
    <w:rsid w:val="003E17E8"/>
    <w:rsid w:val="003E5085"/>
    <w:rsid w:val="00400540"/>
    <w:rsid w:val="004020FF"/>
    <w:rsid w:val="00405444"/>
    <w:rsid w:val="00405B37"/>
    <w:rsid w:val="004105F6"/>
    <w:rsid w:val="00410BC6"/>
    <w:rsid w:val="00412F99"/>
    <w:rsid w:val="00432957"/>
    <w:rsid w:val="004335CA"/>
    <w:rsid w:val="0043701D"/>
    <w:rsid w:val="00440D9C"/>
    <w:rsid w:val="00440E49"/>
    <w:rsid w:val="00442AB3"/>
    <w:rsid w:val="004546A3"/>
    <w:rsid w:val="00463925"/>
    <w:rsid w:val="00490688"/>
    <w:rsid w:val="0049144A"/>
    <w:rsid w:val="00491B39"/>
    <w:rsid w:val="00492E49"/>
    <w:rsid w:val="004973DA"/>
    <w:rsid w:val="004A561B"/>
    <w:rsid w:val="004A6426"/>
    <w:rsid w:val="004B1F6A"/>
    <w:rsid w:val="004B6708"/>
    <w:rsid w:val="004C196E"/>
    <w:rsid w:val="004C1F45"/>
    <w:rsid w:val="004C58A1"/>
    <w:rsid w:val="004D0142"/>
    <w:rsid w:val="004E2A36"/>
    <w:rsid w:val="004E3A0C"/>
    <w:rsid w:val="004F66E9"/>
    <w:rsid w:val="00501FC2"/>
    <w:rsid w:val="00510F47"/>
    <w:rsid w:val="00516C7C"/>
    <w:rsid w:val="0052346A"/>
    <w:rsid w:val="0052516B"/>
    <w:rsid w:val="00534ED4"/>
    <w:rsid w:val="0053544E"/>
    <w:rsid w:val="00536F7B"/>
    <w:rsid w:val="00545F3E"/>
    <w:rsid w:val="00551D35"/>
    <w:rsid w:val="005536B2"/>
    <w:rsid w:val="00561854"/>
    <w:rsid w:val="00566A12"/>
    <w:rsid w:val="00571100"/>
    <w:rsid w:val="00576DEB"/>
    <w:rsid w:val="00577248"/>
    <w:rsid w:val="005827FB"/>
    <w:rsid w:val="005829FE"/>
    <w:rsid w:val="00582EDB"/>
    <w:rsid w:val="00584CF4"/>
    <w:rsid w:val="00585CBD"/>
    <w:rsid w:val="005864A0"/>
    <w:rsid w:val="00587E1E"/>
    <w:rsid w:val="00592F9B"/>
    <w:rsid w:val="00596244"/>
    <w:rsid w:val="005C2B24"/>
    <w:rsid w:val="005C3E61"/>
    <w:rsid w:val="005C43EE"/>
    <w:rsid w:val="005C4DE5"/>
    <w:rsid w:val="005C69B3"/>
    <w:rsid w:val="005D1394"/>
    <w:rsid w:val="005E318D"/>
    <w:rsid w:val="005E3A81"/>
    <w:rsid w:val="005E5E4C"/>
    <w:rsid w:val="005F4E99"/>
    <w:rsid w:val="005F6841"/>
    <w:rsid w:val="00601301"/>
    <w:rsid w:val="00607C3D"/>
    <w:rsid w:val="006122FE"/>
    <w:rsid w:val="00614231"/>
    <w:rsid w:val="00614582"/>
    <w:rsid w:val="00617456"/>
    <w:rsid w:val="006233C1"/>
    <w:rsid w:val="00624F53"/>
    <w:rsid w:val="006252E3"/>
    <w:rsid w:val="00630591"/>
    <w:rsid w:val="00642325"/>
    <w:rsid w:val="0064317D"/>
    <w:rsid w:val="006431F9"/>
    <w:rsid w:val="006458A9"/>
    <w:rsid w:val="00656058"/>
    <w:rsid w:val="006573D4"/>
    <w:rsid w:val="00662D2A"/>
    <w:rsid w:val="006638EE"/>
    <w:rsid w:val="006658D6"/>
    <w:rsid w:val="006658D8"/>
    <w:rsid w:val="00671B7C"/>
    <w:rsid w:val="00674416"/>
    <w:rsid w:val="0067658B"/>
    <w:rsid w:val="00680E54"/>
    <w:rsid w:val="00685D2A"/>
    <w:rsid w:val="00686BF4"/>
    <w:rsid w:val="00687CB9"/>
    <w:rsid w:val="0069194C"/>
    <w:rsid w:val="006A053A"/>
    <w:rsid w:val="006A0577"/>
    <w:rsid w:val="006A0AD5"/>
    <w:rsid w:val="006A12EC"/>
    <w:rsid w:val="006B25D5"/>
    <w:rsid w:val="006B2989"/>
    <w:rsid w:val="006B3AD1"/>
    <w:rsid w:val="006B57E8"/>
    <w:rsid w:val="006C6F9B"/>
    <w:rsid w:val="006D0BE6"/>
    <w:rsid w:val="006D2F93"/>
    <w:rsid w:val="006D4A31"/>
    <w:rsid w:val="006D506C"/>
    <w:rsid w:val="006E0F2C"/>
    <w:rsid w:val="006E32A8"/>
    <w:rsid w:val="006E57AE"/>
    <w:rsid w:val="006F387A"/>
    <w:rsid w:val="006F60BB"/>
    <w:rsid w:val="006F684B"/>
    <w:rsid w:val="006F6B22"/>
    <w:rsid w:val="007070DA"/>
    <w:rsid w:val="00712FD4"/>
    <w:rsid w:val="007151AE"/>
    <w:rsid w:val="007153E9"/>
    <w:rsid w:val="00716BEC"/>
    <w:rsid w:val="0072315A"/>
    <w:rsid w:val="00724C05"/>
    <w:rsid w:val="00726E2F"/>
    <w:rsid w:val="00730B0E"/>
    <w:rsid w:val="007356EF"/>
    <w:rsid w:val="007357E8"/>
    <w:rsid w:val="00743F1A"/>
    <w:rsid w:val="007440E5"/>
    <w:rsid w:val="00750A80"/>
    <w:rsid w:val="00752988"/>
    <w:rsid w:val="00752B5A"/>
    <w:rsid w:val="007566AB"/>
    <w:rsid w:val="007577E9"/>
    <w:rsid w:val="00760DCC"/>
    <w:rsid w:val="00762399"/>
    <w:rsid w:val="0077093A"/>
    <w:rsid w:val="007804CF"/>
    <w:rsid w:val="0078164D"/>
    <w:rsid w:val="007863C1"/>
    <w:rsid w:val="0079025A"/>
    <w:rsid w:val="00792E58"/>
    <w:rsid w:val="00793420"/>
    <w:rsid w:val="00793508"/>
    <w:rsid w:val="00795D78"/>
    <w:rsid w:val="007B0C35"/>
    <w:rsid w:val="007B4209"/>
    <w:rsid w:val="007B7683"/>
    <w:rsid w:val="007C58E1"/>
    <w:rsid w:val="007D1808"/>
    <w:rsid w:val="007D22BF"/>
    <w:rsid w:val="007D387D"/>
    <w:rsid w:val="007D3FD1"/>
    <w:rsid w:val="007D43F6"/>
    <w:rsid w:val="007E13E2"/>
    <w:rsid w:val="007E1878"/>
    <w:rsid w:val="007E4ABF"/>
    <w:rsid w:val="007F35E1"/>
    <w:rsid w:val="007F7F47"/>
    <w:rsid w:val="0080248D"/>
    <w:rsid w:val="00804DCA"/>
    <w:rsid w:val="008122F6"/>
    <w:rsid w:val="00816772"/>
    <w:rsid w:val="00853900"/>
    <w:rsid w:val="008575BF"/>
    <w:rsid w:val="008621A5"/>
    <w:rsid w:val="00867315"/>
    <w:rsid w:val="008712E3"/>
    <w:rsid w:val="00875113"/>
    <w:rsid w:val="00884189"/>
    <w:rsid w:val="00887BF5"/>
    <w:rsid w:val="008A4400"/>
    <w:rsid w:val="008A65B5"/>
    <w:rsid w:val="008B0D97"/>
    <w:rsid w:val="008B2F6D"/>
    <w:rsid w:val="008B6935"/>
    <w:rsid w:val="008C6CD8"/>
    <w:rsid w:val="008C77BA"/>
    <w:rsid w:val="008D30AA"/>
    <w:rsid w:val="008D3FDB"/>
    <w:rsid w:val="008D713F"/>
    <w:rsid w:val="008E1D3A"/>
    <w:rsid w:val="008E6A8B"/>
    <w:rsid w:val="008F7765"/>
    <w:rsid w:val="00913443"/>
    <w:rsid w:val="00915570"/>
    <w:rsid w:val="00917830"/>
    <w:rsid w:val="00920203"/>
    <w:rsid w:val="0093529B"/>
    <w:rsid w:val="00936359"/>
    <w:rsid w:val="00936E99"/>
    <w:rsid w:val="00937D6E"/>
    <w:rsid w:val="0096734E"/>
    <w:rsid w:val="0097251D"/>
    <w:rsid w:val="009770A2"/>
    <w:rsid w:val="00980CAB"/>
    <w:rsid w:val="0098172F"/>
    <w:rsid w:val="009849E8"/>
    <w:rsid w:val="00986B2A"/>
    <w:rsid w:val="00986DEB"/>
    <w:rsid w:val="009A6310"/>
    <w:rsid w:val="009A6DD7"/>
    <w:rsid w:val="009A7249"/>
    <w:rsid w:val="009B39BC"/>
    <w:rsid w:val="009B6299"/>
    <w:rsid w:val="009C17EB"/>
    <w:rsid w:val="009C1D57"/>
    <w:rsid w:val="009C32B5"/>
    <w:rsid w:val="009C52FC"/>
    <w:rsid w:val="009D4335"/>
    <w:rsid w:val="009D4785"/>
    <w:rsid w:val="009E1E91"/>
    <w:rsid w:val="009F16A8"/>
    <w:rsid w:val="009F74FA"/>
    <w:rsid w:val="00A01387"/>
    <w:rsid w:val="00A06201"/>
    <w:rsid w:val="00A13454"/>
    <w:rsid w:val="00A14F80"/>
    <w:rsid w:val="00A15D36"/>
    <w:rsid w:val="00A21623"/>
    <w:rsid w:val="00A224C5"/>
    <w:rsid w:val="00A2691F"/>
    <w:rsid w:val="00A41336"/>
    <w:rsid w:val="00A42722"/>
    <w:rsid w:val="00A60FAB"/>
    <w:rsid w:val="00A6437A"/>
    <w:rsid w:val="00A64B17"/>
    <w:rsid w:val="00A67562"/>
    <w:rsid w:val="00A675B8"/>
    <w:rsid w:val="00A72FFE"/>
    <w:rsid w:val="00A741B7"/>
    <w:rsid w:val="00A7438C"/>
    <w:rsid w:val="00A804AD"/>
    <w:rsid w:val="00A821D7"/>
    <w:rsid w:val="00A82BBB"/>
    <w:rsid w:val="00A874CC"/>
    <w:rsid w:val="00A91BD3"/>
    <w:rsid w:val="00AA3469"/>
    <w:rsid w:val="00AA4257"/>
    <w:rsid w:val="00AA4690"/>
    <w:rsid w:val="00AA63C5"/>
    <w:rsid w:val="00AA71DB"/>
    <w:rsid w:val="00AB1B10"/>
    <w:rsid w:val="00AB2239"/>
    <w:rsid w:val="00AB74D4"/>
    <w:rsid w:val="00AC4BF3"/>
    <w:rsid w:val="00AC6FC3"/>
    <w:rsid w:val="00AC7192"/>
    <w:rsid w:val="00AD1F72"/>
    <w:rsid w:val="00AD514E"/>
    <w:rsid w:val="00AE603E"/>
    <w:rsid w:val="00AF0718"/>
    <w:rsid w:val="00AF07E9"/>
    <w:rsid w:val="00AF08E8"/>
    <w:rsid w:val="00AF25C4"/>
    <w:rsid w:val="00AF2F38"/>
    <w:rsid w:val="00AF374B"/>
    <w:rsid w:val="00AF719F"/>
    <w:rsid w:val="00B16CD5"/>
    <w:rsid w:val="00B22788"/>
    <w:rsid w:val="00B263EB"/>
    <w:rsid w:val="00B32B82"/>
    <w:rsid w:val="00B43341"/>
    <w:rsid w:val="00B525F2"/>
    <w:rsid w:val="00B52906"/>
    <w:rsid w:val="00B54FC0"/>
    <w:rsid w:val="00B557BF"/>
    <w:rsid w:val="00B572F5"/>
    <w:rsid w:val="00B60689"/>
    <w:rsid w:val="00B61405"/>
    <w:rsid w:val="00B62970"/>
    <w:rsid w:val="00B67903"/>
    <w:rsid w:val="00B67D3C"/>
    <w:rsid w:val="00B76981"/>
    <w:rsid w:val="00B82F69"/>
    <w:rsid w:val="00B87942"/>
    <w:rsid w:val="00B90695"/>
    <w:rsid w:val="00B908F6"/>
    <w:rsid w:val="00B91CAD"/>
    <w:rsid w:val="00BA1949"/>
    <w:rsid w:val="00BA29EE"/>
    <w:rsid w:val="00BA315D"/>
    <w:rsid w:val="00BA3960"/>
    <w:rsid w:val="00BA64C2"/>
    <w:rsid w:val="00BB55BD"/>
    <w:rsid w:val="00BB6B03"/>
    <w:rsid w:val="00BB7106"/>
    <w:rsid w:val="00BC40C5"/>
    <w:rsid w:val="00C01C73"/>
    <w:rsid w:val="00C02C7A"/>
    <w:rsid w:val="00C078BA"/>
    <w:rsid w:val="00C114D0"/>
    <w:rsid w:val="00C13659"/>
    <w:rsid w:val="00C14656"/>
    <w:rsid w:val="00C166E3"/>
    <w:rsid w:val="00C17515"/>
    <w:rsid w:val="00C309FB"/>
    <w:rsid w:val="00C36C82"/>
    <w:rsid w:val="00C40CF5"/>
    <w:rsid w:val="00C40F63"/>
    <w:rsid w:val="00C50670"/>
    <w:rsid w:val="00C50EE6"/>
    <w:rsid w:val="00C5111E"/>
    <w:rsid w:val="00C55567"/>
    <w:rsid w:val="00C654FE"/>
    <w:rsid w:val="00C70B12"/>
    <w:rsid w:val="00C74AA8"/>
    <w:rsid w:val="00C75DA8"/>
    <w:rsid w:val="00C77533"/>
    <w:rsid w:val="00C85724"/>
    <w:rsid w:val="00C94512"/>
    <w:rsid w:val="00CA317C"/>
    <w:rsid w:val="00CA31BD"/>
    <w:rsid w:val="00CA551F"/>
    <w:rsid w:val="00CA73DE"/>
    <w:rsid w:val="00CB4A13"/>
    <w:rsid w:val="00CB5314"/>
    <w:rsid w:val="00CC4964"/>
    <w:rsid w:val="00CD1D7F"/>
    <w:rsid w:val="00CD3A01"/>
    <w:rsid w:val="00CD5117"/>
    <w:rsid w:val="00CE1BD3"/>
    <w:rsid w:val="00CE6C30"/>
    <w:rsid w:val="00CF1083"/>
    <w:rsid w:val="00CF4791"/>
    <w:rsid w:val="00CF47F7"/>
    <w:rsid w:val="00CF51CA"/>
    <w:rsid w:val="00D00535"/>
    <w:rsid w:val="00D046B9"/>
    <w:rsid w:val="00D07CBE"/>
    <w:rsid w:val="00D1404B"/>
    <w:rsid w:val="00D14B1A"/>
    <w:rsid w:val="00D15167"/>
    <w:rsid w:val="00D168E5"/>
    <w:rsid w:val="00D16BE5"/>
    <w:rsid w:val="00D203DA"/>
    <w:rsid w:val="00D238FE"/>
    <w:rsid w:val="00D3086A"/>
    <w:rsid w:val="00D30DDE"/>
    <w:rsid w:val="00D54182"/>
    <w:rsid w:val="00D55FEA"/>
    <w:rsid w:val="00D56742"/>
    <w:rsid w:val="00D723A8"/>
    <w:rsid w:val="00D82C5B"/>
    <w:rsid w:val="00D86944"/>
    <w:rsid w:val="00D90362"/>
    <w:rsid w:val="00D92E6F"/>
    <w:rsid w:val="00D95D63"/>
    <w:rsid w:val="00D97889"/>
    <w:rsid w:val="00DA29B9"/>
    <w:rsid w:val="00DC2DC6"/>
    <w:rsid w:val="00DD06CD"/>
    <w:rsid w:val="00DF4984"/>
    <w:rsid w:val="00DF56A3"/>
    <w:rsid w:val="00E0197C"/>
    <w:rsid w:val="00E02AC3"/>
    <w:rsid w:val="00E02F96"/>
    <w:rsid w:val="00E0690D"/>
    <w:rsid w:val="00E109DB"/>
    <w:rsid w:val="00E12B1C"/>
    <w:rsid w:val="00E12D91"/>
    <w:rsid w:val="00E14D9F"/>
    <w:rsid w:val="00E17105"/>
    <w:rsid w:val="00E24CAC"/>
    <w:rsid w:val="00E33FD1"/>
    <w:rsid w:val="00E43D34"/>
    <w:rsid w:val="00E469F0"/>
    <w:rsid w:val="00E47829"/>
    <w:rsid w:val="00E52F7F"/>
    <w:rsid w:val="00E606E5"/>
    <w:rsid w:val="00E64873"/>
    <w:rsid w:val="00E70DC5"/>
    <w:rsid w:val="00E7177B"/>
    <w:rsid w:val="00E82B78"/>
    <w:rsid w:val="00E8500F"/>
    <w:rsid w:val="00E90315"/>
    <w:rsid w:val="00E90BCB"/>
    <w:rsid w:val="00EA234A"/>
    <w:rsid w:val="00EA52F2"/>
    <w:rsid w:val="00EB726B"/>
    <w:rsid w:val="00EC1FD5"/>
    <w:rsid w:val="00EC2591"/>
    <w:rsid w:val="00ED09C3"/>
    <w:rsid w:val="00ED7475"/>
    <w:rsid w:val="00ED7908"/>
    <w:rsid w:val="00EE5029"/>
    <w:rsid w:val="00EF0F76"/>
    <w:rsid w:val="00EF1DD9"/>
    <w:rsid w:val="00F045DD"/>
    <w:rsid w:val="00F04D03"/>
    <w:rsid w:val="00F06492"/>
    <w:rsid w:val="00F06CD6"/>
    <w:rsid w:val="00F07B6B"/>
    <w:rsid w:val="00F116A9"/>
    <w:rsid w:val="00F20C9E"/>
    <w:rsid w:val="00F24F79"/>
    <w:rsid w:val="00F25863"/>
    <w:rsid w:val="00F27ED6"/>
    <w:rsid w:val="00F317C5"/>
    <w:rsid w:val="00F4224A"/>
    <w:rsid w:val="00F426FC"/>
    <w:rsid w:val="00F43B74"/>
    <w:rsid w:val="00F47905"/>
    <w:rsid w:val="00F47F1C"/>
    <w:rsid w:val="00F50950"/>
    <w:rsid w:val="00F52BF0"/>
    <w:rsid w:val="00F56193"/>
    <w:rsid w:val="00F654ED"/>
    <w:rsid w:val="00F714A6"/>
    <w:rsid w:val="00F7200E"/>
    <w:rsid w:val="00F76E8C"/>
    <w:rsid w:val="00F84DC0"/>
    <w:rsid w:val="00F872D8"/>
    <w:rsid w:val="00F934F5"/>
    <w:rsid w:val="00FB7FAD"/>
    <w:rsid w:val="00FC2156"/>
    <w:rsid w:val="00FC2716"/>
    <w:rsid w:val="00FC29E7"/>
    <w:rsid w:val="00FC7C93"/>
    <w:rsid w:val="00FD2F63"/>
    <w:rsid w:val="00FD3223"/>
    <w:rsid w:val="00FD5911"/>
    <w:rsid w:val="00FE140B"/>
    <w:rsid w:val="00FE3DDF"/>
    <w:rsid w:val="00FE751F"/>
    <w:rsid w:val="00FF284C"/>
    <w:rsid w:val="00FF668D"/>
    <w:rsid w:val="00FF725E"/>
    <w:rsid w:val="07E483ED"/>
    <w:rsid w:val="08EF4022"/>
    <w:rsid w:val="0A5BED5E"/>
    <w:rsid w:val="0CCFFCAC"/>
    <w:rsid w:val="10AA8538"/>
    <w:rsid w:val="10ECC0D3"/>
    <w:rsid w:val="163D9B89"/>
    <w:rsid w:val="1996EA6A"/>
    <w:rsid w:val="1AD56502"/>
    <w:rsid w:val="1FF71E6B"/>
    <w:rsid w:val="241AF984"/>
    <w:rsid w:val="27985DDF"/>
    <w:rsid w:val="2F28A8E8"/>
    <w:rsid w:val="330941DE"/>
    <w:rsid w:val="33AEA5FE"/>
    <w:rsid w:val="36FA51E3"/>
    <w:rsid w:val="3DA982FE"/>
    <w:rsid w:val="45D70998"/>
    <w:rsid w:val="47245394"/>
    <w:rsid w:val="5C21B962"/>
    <w:rsid w:val="5F77D87F"/>
    <w:rsid w:val="701EA9DD"/>
    <w:rsid w:val="765B17B4"/>
    <w:rsid w:val="7D5A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D76E3"/>
  <w14:defaultImageDpi w14:val="32767"/>
  <w15:chartTrackingRefBased/>
  <w15:docId w15:val="{E6F6D0DC-D018-CE45-BF49-FCB0076E3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63E9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063E98"/>
    <w:pPr>
      <w:keepNext/>
      <w:outlineLvl w:val="0"/>
    </w:pPr>
    <w:rPr>
      <w:rFonts w:ascii="Arial" w:hAnsi="Arial" w:cs="Arial"/>
      <w:b/>
      <w:bCs/>
      <w:sz w:val="20"/>
    </w:rPr>
  </w:style>
  <w:style w:type="paragraph" w:styleId="Heading2">
    <w:name w:val="heading 2"/>
    <w:basedOn w:val="Normal"/>
    <w:next w:val="Normal"/>
    <w:link w:val="Heading2Char"/>
    <w:qFormat/>
    <w:rsid w:val="00063E98"/>
    <w:pPr>
      <w:keepNext/>
      <w:jc w:val="center"/>
      <w:outlineLvl w:val="1"/>
    </w:pPr>
    <w:rPr>
      <w:rFonts w:ascii="Arial" w:hAnsi="Arial" w:cs="Arial"/>
      <w:b/>
      <w:bCs/>
      <w:sz w:val="20"/>
    </w:rPr>
  </w:style>
  <w:style w:type="paragraph" w:styleId="Heading3">
    <w:name w:val="heading 3"/>
    <w:basedOn w:val="Normal"/>
    <w:next w:val="Normal"/>
    <w:link w:val="Heading3Char"/>
    <w:qFormat/>
    <w:rsid w:val="00063E98"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63E98"/>
    <w:rPr>
      <w:rFonts w:ascii="Arial" w:eastAsia="Times New Roman" w:hAnsi="Arial" w:cs="Arial"/>
      <w:b/>
      <w:bCs/>
      <w:sz w:val="20"/>
    </w:rPr>
  </w:style>
  <w:style w:type="character" w:customStyle="1" w:styleId="Heading2Char">
    <w:name w:val="Heading 2 Char"/>
    <w:basedOn w:val="DefaultParagraphFont"/>
    <w:link w:val="Heading2"/>
    <w:rsid w:val="00063E98"/>
    <w:rPr>
      <w:rFonts w:ascii="Arial" w:eastAsia="Times New Roman" w:hAnsi="Arial" w:cs="Arial"/>
      <w:b/>
      <w:bCs/>
      <w:sz w:val="20"/>
    </w:rPr>
  </w:style>
  <w:style w:type="character" w:customStyle="1" w:styleId="Heading3Char">
    <w:name w:val="Heading 3 Char"/>
    <w:basedOn w:val="DefaultParagraphFont"/>
    <w:link w:val="Heading3"/>
    <w:rsid w:val="00063E98"/>
    <w:rPr>
      <w:rFonts w:ascii="Arial" w:eastAsia="Times New Roman" w:hAnsi="Arial" w:cs="Arial"/>
      <w:b/>
      <w:bCs/>
      <w:sz w:val="20"/>
    </w:rPr>
  </w:style>
  <w:style w:type="paragraph" w:styleId="BodyText">
    <w:name w:val="Body Text"/>
    <w:basedOn w:val="Normal"/>
    <w:link w:val="BodyTextChar"/>
    <w:rsid w:val="00063E98"/>
    <w:rPr>
      <w:rFonts w:ascii="Arial" w:hAnsi="Arial" w:cs="Arial"/>
      <w:sz w:val="20"/>
    </w:rPr>
  </w:style>
  <w:style w:type="character" w:customStyle="1" w:styleId="BodyTextChar">
    <w:name w:val="Body Text Char"/>
    <w:basedOn w:val="DefaultParagraphFont"/>
    <w:link w:val="BodyText"/>
    <w:rsid w:val="00063E98"/>
    <w:rPr>
      <w:rFonts w:ascii="Arial" w:eastAsia="Times New Roman" w:hAnsi="Arial" w:cs="Arial"/>
      <w:sz w:val="20"/>
    </w:rPr>
  </w:style>
  <w:style w:type="paragraph" w:styleId="ListParagraph">
    <w:name w:val="List Paragraph"/>
    <w:basedOn w:val="Normal"/>
    <w:uiPriority w:val="34"/>
    <w:qFormat/>
    <w:rsid w:val="00063E98"/>
    <w:pPr>
      <w:ind w:left="720"/>
    </w:pPr>
  </w:style>
  <w:style w:type="character" w:styleId="Strong">
    <w:name w:val="Strong"/>
    <w:uiPriority w:val="22"/>
    <w:qFormat/>
    <w:rsid w:val="00063E98"/>
    <w:rPr>
      <w:b/>
      <w:bCs/>
    </w:rPr>
  </w:style>
  <w:style w:type="character" w:styleId="Emphasis">
    <w:name w:val="Emphasis"/>
    <w:uiPriority w:val="20"/>
    <w:qFormat/>
    <w:rsid w:val="00063E9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C71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19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C71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19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teve/Library/Group%20Containers/UBF8T346G9.Office/User%20Content.localized/Templates.localized/blank%20serv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blank serve.dotx</Template>
  <TotalTime>25</TotalTime>
  <Pages>5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Steve Adams</cp:lastModifiedBy>
  <cp:revision>4</cp:revision>
  <cp:lastPrinted>2020-05-01T12:52:00Z</cp:lastPrinted>
  <dcterms:created xsi:type="dcterms:W3CDTF">2025-02-05T17:07:00Z</dcterms:created>
  <dcterms:modified xsi:type="dcterms:W3CDTF">2025-02-06T10:07:00Z</dcterms:modified>
</cp:coreProperties>
</file>